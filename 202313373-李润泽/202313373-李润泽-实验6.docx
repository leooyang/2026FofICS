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华文宋体" w:eastAsia="华文宋体" w:hAnsi="华文宋体" w:cs="华文宋体"/>
          <w:color w:val="4472C4" w:themeColor="accent1"/>
          <w:kern w:val="2"/>
          <w:sz w:val="21"/>
        </w:rPr>
        <w:id w:val="312919854"/>
      </w:sdtPr>
      <w:sdtEndPr>
        <w:rPr>
          <w:rFonts w:ascii="宋体" w:eastAsia="宋体" w:hAnsi="宋体"/>
          <w:color w:val="auto"/>
          <w:sz w:val="28"/>
          <w:szCs w:val="28"/>
        </w:rPr>
      </w:sdtEndPr>
      <w:sdtContent>
        <w:p w14:paraId="4D54C570" w14:textId="77777777" w:rsidR="0071790F" w:rsidRDefault="00000000">
          <w:pPr>
            <w:pStyle w:val="af1"/>
            <w:spacing w:before="1540" w:after="240"/>
            <w:jc w:val="center"/>
            <w:rPr>
              <w:rFonts w:hint="eastAsia"/>
              <w:color w:val="4472C4" w:themeColor="accent1"/>
            </w:rPr>
          </w:pPr>
          <w:r>
            <w:rPr>
              <w:rFonts w:ascii="宋体" w:eastAsia="宋体" w:hAnsi="宋体" w:cs="宋体"/>
              <w:noProof/>
              <w:sz w:val="24"/>
              <w:szCs w:val="24"/>
            </w:rPr>
            <w:drawing>
              <wp:inline distT="0" distB="0" distL="114300" distR="114300" wp14:anchorId="041EE7D6" wp14:editId="30B0B983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9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eastAsia="华文中宋" w:hAnsi="华文中宋" w:cstheme="majorBidi"/>
              <w:b/>
              <w:bCs/>
              <w:caps/>
              <w:color w:val="4472C4" w:themeColor="accent1"/>
              <w:sz w:val="72"/>
              <w:szCs w:val="72"/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827310E" w14:textId="77777777" w:rsidR="0071790F" w:rsidRDefault="00000000">
              <w:pPr>
                <w:pStyle w:val="af1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="华文中宋" w:eastAsia="华文中宋" w:hAnsi="华文中宋" w:cstheme="majorBidi" w:hint="eastAsia"/>
                  <w:b/>
                  <w:bCs/>
                  <w:caps/>
                  <w:color w:val="4472C4" w:themeColor="accent1"/>
                  <w:sz w:val="72"/>
                  <w:szCs w:val="72"/>
                </w:rPr>
                <w:t>工控软件基础          课程实验报告</w:t>
              </w:r>
            </w:p>
          </w:sdtContent>
        </w:sdt>
        <w:p w14:paraId="2291B7FC" w14:textId="77777777" w:rsidR="0071790F" w:rsidRDefault="0071790F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4B4C067A" w14:textId="77777777" w:rsidR="0071790F" w:rsidRDefault="0071790F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3EA15E8C" w14:textId="77777777" w:rsidR="0071790F" w:rsidRDefault="0071790F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</w:p>
        <w:p w14:paraId="4FB4EDBC" w14:textId="77CC4D40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项目名称：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Git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第</w:t>
          </w:r>
          <w:r w:rsidR="000F70DA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六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次实验</w:t>
          </w:r>
          <w:r w:rsidR="001E1F81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-</w:t>
          </w:r>
          <w:r w:rsidR="000F70DA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Git tag</w:t>
          </w:r>
          <w:r w:rsidR="000F70DA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和</w:t>
          </w:r>
          <w:r w:rsidR="000F70DA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Release </w:t>
          </w:r>
        </w:p>
        <w:p w14:paraId="6B112D12" w14:textId="37BE2783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/>
              <w:color w:val="4472C4" w:themeColor="accent1"/>
              <w:sz w:val="28"/>
              <w:szCs w:val="28"/>
            </w:rPr>
            <w:t>实验时间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：第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1</w:t>
          </w:r>
          <w:r w:rsidR="000E7E9A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1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周，星期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五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第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5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~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8</w:t>
          </w: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节</w:t>
          </w:r>
        </w:p>
        <w:p w14:paraId="0CFAFB56" w14:textId="00E97D7B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专业班级：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测控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2301 </w:t>
          </w:r>
        </w:p>
        <w:p w14:paraId="1388C605" w14:textId="42D8DD18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实验人姓名：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李润泽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 </w:t>
          </w:r>
        </w:p>
        <w:p w14:paraId="01217501" w14:textId="591DA93C" w:rsidR="0071790F" w:rsidRDefault="00000000">
          <w:pPr>
            <w:spacing w:line="600" w:lineRule="exact"/>
            <w:ind w:left="2098" w:firstLine="420"/>
            <w:jc w:val="left"/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</w:pPr>
          <w:r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>实验人学号：</w:t>
          </w:r>
          <w:r w:rsidR="00396E94">
            <w:rPr>
              <w:rFonts w:asciiTheme="minorHAnsi" w:hAnsiTheme="minorHAnsi" w:hint="eastAsia"/>
              <w:color w:val="4472C4" w:themeColor="accent1"/>
              <w:sz w:val="28"/>
              <w:szCs w:val="28"/>
            </w:rPr>
            <w:t xml:space="preserve">202313373 </w:t>
          </w:r>
        </w:p>
        <w:p w14:paraId="7B9249E7" w14:textId="77777777" w:rsidR="0071790F" w:rsidRDefault="0071790F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362A1902" w14:textId="77777777" w:rsidR="0071790F" w:rsidRDefault="0071790F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</w:p>
        <w:p w14:paraId="080E2AEF" w14:textId="77777777" w:rsidR="0071790F" w:rsidRDefault="00000000">
          <w:pPr>
            <w:pStyle w:val="af1"/>
            <w:jc w:val="center"/>
            <w:rPr>
              <w:rFonts w:hint="eastAsia"/>
              <w:color w:val="4472C4" w:themeColor="accent1"/>
              <w:sz w:val="28"/>
              <w:szCs w:val="28"/>
            </w:rPr>
          </w:pPr>
          <w:r>
            <w:rPr>
              <w:rFonts w:hint="eastAsia"/>
              <w:color w:val="4472C4" w:themeColor="accent1"/>
              <w:sz w:val="28"/>
              <w:szCs w:val="28"/>
            </w:rPr>
            <w:t>光机电一体化河北省实验教学示范中心</w:t>
          </w:r>
        </w:p>
        <w:p w14:paraId="2291D80F" w14:textId="77777777" w:rsidR="0071790F" w:rsidRDefault="0071790F">
          <w:pPr>
            <w:pStyle w:val="af1"/>
            <w:spacing w:before="480"/>
            <w:jc w:val="center"/>
            <w:rPr>
              <w:rFonts w:hint="eastAsia"/>
              <w:color w:val="4472C4" w:themeColor="accent1"/>
            </w:rPr>
          </w:pPr>
        </w:p>
        <w:p w14:paraId="501A8AFE" w14:textId="77777777" w:rsidR="0071790F" w:rsidRDefault="00000000">
          <w:pPr>
            <w:spacing w:line="360" w:lineRule="exact"/>
            <w:jc w:val="left"/>
            <w:rPr>
              <w:rFonts w:ascii="仿宋" w:eastAsia="仿宋" w:hAnsi="仿宋" w:hint="eastAsia"/>
              <w:bCs/>
              <w:sz w:val="24"/>
              <w:szCs w:val="24"/>
              <w:u w:val="single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C995FC" wp14:editId="7E8B8B48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DAF387" w14:textId="70E01278" w:rsidR="0071790F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 w:rsidR="00396E94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2026-5-</w:t>
                                    </w:r>
                                    <w:r w:rsidR="00D0491C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96E94"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BBD549E" w14:textId="4F0F2FC0" w:rsidR="0071790F" w:rsidRDefault="00000000">
                                <w:pPr>
                                  <w:pStyle w:val="af1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96E94">
                                      <w:rPr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指导老师：</w:t>
                                    </w:r>
                                    <w:r w:rsidR="00396E94"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</w:rPr>
                                      <w:t>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C995FC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margin-left:.7pt;margin-top:706.65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" filled="f" stroked="f" strokeweight=".5pt">
                    <v:textbox style="mso-fit-shape-to-text:t" inset="0,0,0,0">
                      <w:txbxContent>
                        <w:p w14:paraId="35DAF387" w14:textId="70E01278" w:rsidR="0071790F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396E94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2026-5-</w:t>
                              </w:r>
                              <w:r w:rsidR="00D0491C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96E94"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BBD549E" w14:textId="4F0F2FC0" w:rsidR="0071790F" w:rsidRDefault="00000000">
                          <w:pPr>
                            <w:pStyle w:val="af1"/>
                            <w:jc w:val="center"/>
                            <w:rPr>
                              <w:rFonts w:hint="eastAsia"/>
                              <w:color w:val="4472C4" w:themeColor="accen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96E94">
                                <w:rPr>
                                  <w:color w:val="4472C4" w:themeColor="accent1"/>
                                  <w:sz w:val="24"/>
                                  <w:szCs w:val="24"/>
                                </w:rPr>
                                <w:t>指导老师：</w:t>
                              </w:r>
                              <w:r w:rsidR="00396E94"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</w:rPr>
                                <w:t>杨乐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="宋体" w:eastAsia="宋体" w:hAnsi="宋体"/>
              <w:sz w:val="28"/>
              <w:szCs w:val="28"/>
            </w:rPr>
            <w:br w:type="page"/>
          </w:r>
        </w:p>
        <w:p w14:paraId="2553206C" w14:textId="77777777" w:rsidR="0071790F" w:rsidRDefault="00000000">
          <w:pPr>
            <w:widowControl/>
            <w:jc w:val="left"/>
            <w:rPr>
              <w:rFonts w:ascii="宋体" w:eastAsia="宋体" w:hAnsi="宋体" w:hint="eastAsia"/>
              <w:sz w:val="28"/>
              <w:szCs w:val="28"/>
            </w:rPr>
          </w:pPr>
        </w:p>
      </w:sdtContent>
    </w:sdt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71790F" w14:paraId="47F3071E" w14:textId="77777777" w:rsidTr="004E75DC">
        <w:trPr>
          <w:trHeight w:val="2117"/>
        </w:trPr>
        <w:tc>
          <w:tcPr>
            <w:tcW w:w="8522" w:type="dxa"/>
          </w:tcPr>
          <w:p w14:paraId="010F832A" w14:textId="77777777" w:rsidR="0071790F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一、实验目的</w:t>
            </w:r>
          </w:p>
          <w:p w14:paraId="70383638" w14:textId="766C633D" w:rsidR="00D0491C" w:rsidRPr="00D0491C" w:rsidRDefault="00000000" w:rsidP="00D0491C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1.</w:t>
            </w:r>
            <w:r w:rsidR="00D0491C" w:rsidRPr="00D0491C">
              <w:rPr>
                <w:rFonts w:ascii="Arial" w:eastAsia="等线" w:hAnsi="Arial" w:cs="Arial"/>
                <w:sz w:val="22"/>
                <w:szCs w:val="24"/>
                <w14:ligatures w14:val="standardContextual"/>
              </w:rPr>
              <w:t xml:space="preserve"> </w:t>
            </w:r>
            <w:r w:rsidR="00D0491C" w:rsidRPr="00D0491C">
              <w:rPr>
                <w:rFonts w:ascii="宋体" w:eastAsia="宋体" w:hAnsi="宋体"/>
                <w:sz w:val="28"/>
                <w:szCs w:val="28"/>
              </w:rPr>
              <w:t>理解Git标签（tag）的核心概念，明确标签在工程项目版本管理、版本归档、版本回溯中的核心作用，区分标签与普通分支的本质差异。</w:t>
            </w:r>
          </w:p>
          <w:p w14:paraId="55514C8B" w14:textId="3A0A37B1" w:rsidR="000E7E9A" w:rsidRPr="00D0491C" w:rsidRDefault="000E7E9A" w:rsidP="000E7E9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2.</w:t>
            </w:r>
            <w:r w:rsidR="00D0491C" w:rsidRPr="00D0491C">
              <w:rPr>
                <w:rFonts w:ascii="Arial" w:eastAsia="等线" w:hAnsi="Arial" w:cs="Arial"/>
                <w:sz w:val="22"/>
                <w:szCs w:val="24"/>
                <w14:ligatures w14:val="standardContextual"/>
              </w:rPr>
              <w:t xml:space="preserve"> </w:t>
            </w:r>
            <w:r w:rsidR="00D0491C" w:rsidRPr="00D0491C">
              <w:rPr>
                <w:rFonts w:ascii="宋体" w:eastAsia="宋体" w:hAnsi="宋体"/>
                <w:sz w:val="28"/>
                <w:szCs w:val="28"/>
              </w:rPr>
              <w:t>熟练掌握本地仓库标签的创建、批量查看、详情校验、本地删除基础操作，分清两类标签的使用场景。</w:t>
            </w:r>
          </w:p>
          <w:p w14:paraId="2AF2471D" w14:textId="67D655E0" w:rsidR="000E7E9A" w:rsidRPr="00D0491C" w:rsidRDefault="000E7E9A" w:rsidP="000E7E9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3.</w:t>
            </w:r>
            <w:r w:rsidR="00D0491C" w:rsidRPr="00D0491C">
              <w:rPr>
                <w:rFonts w:ascii="Arial" w:eastAsia="等线" w:hAnsi="Arial" w:cs="Arial"/>
                <w:sz w:val="22"/>
                <w:szCs w:val="24"/>
                <w14:ligatures w14:val="standardContextual"/>
              </w:rPr>
              <w:t xml:space="preserve"> </w:t>
            </w:r>
            <w:r w:rsidR="00D0491C" w:rsidRPr="00D0491C">
              <w:rPr>
                <w:rFonts w:ascii="宋体" w:eastAsia="宋体" w:hAnsi="宋体"/>
                <w:sz w:val="28"/>
                <w:szCs w:val="28"/>
              </w:rPr>
              <w:t>掌握本地标签同步推送至GitHub远程仓库、远程标签单独删除的完整命令与操作流程，区分本地、远程标签的独立管理规则。</w:t>
            </w:r>
          </w:p>
          <w:p w14:paraId="3B8AD616" w14:textId="726D4731" w:rsidR="00D0491C" w:rsidRPr="00D0491C" w:rsidRDefault="000E7E9A" w:rsidP="00D0491C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4.</w:t>
            </w:r>
            <w:r w:rsidR="00D0491C" w:rsidRPr="00D0491C">
              <w:rPr>
                <w:rFonts w:ascii="Arial" w:eastAsia="等线" w:hAnsi="Arial" w:cs="Arial"/>
                <w:sz w:val="22"/>
                <w:szCs w:val="24"/>
                <w14:ligatures w14:val="standardContextual"/>
              </w:rPr>
              <w:t xml:space="preserve"> </w:t>
            </w:r>
            <w:r w:rsidR="00D0491C" w:rsidRPr="00D0491C">
              <w:rPr>
                <w:rFonts w:ascii="宋体" w:eastAsia="宋体" w:hAnsi="宋体"/>
                <w:sz w:val="28"/>
                <w:szCs w:val="28"/>
              </w:rPr>
              <w:t>掌握基于历史标签签出稳定版本、依托标签新建开发分支的操作，规避分离头指针操作风险。</w:t>
            </w:r>
          </w:p>
          <w:p w14:paraId="4B279103" w14:textId="1AA9E00E" w:rsidR="00396E94" w:rsidRPr="00396E94" w:rsidRDefault="000E7E9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5.</w:t>
            </w:r>
            <w:r w:rsidR="00D0491C" w:rsidRPr="00D0491C">
              <w:rPr>
                <w:rFonts w:ascii="Arial" w:eastAsia="等线" w:hAnsi="Arial" w:cs="Arial"/>
                <w:sz w:val="22"/>
                <w:szCs w:val="24"/>
                <w14:ligatures w14:val="standardContextual"/>
              </w:rPr>
              <w:t xml:space="preserve"> </w:t>
            </w:r>
            <w:r w:rsidR="00D0491C">
              <w:rPr>
                <w:rFonts w:ascii="宋体" w:eastAsia="宋体" w:hAnsi="宋体" w:hint="eastAsia"/>
                <w:sz w:val="28"/>
                <w:szCs w:val="28"/>
              </w:rPr>
              <w:t>分辨</w:t>
            </w:r>
            <w:r w:rsidR="00D0491C" w:rsidRPr="00D0491C">
              <w:rPr>
                <w:rFonts w:ascii="宋体" w:eastAsia="宋体" w:hAnsi="宋体"/>
                <w:sz w:val="28"/>
                <w:szCs w:val="28"/>
              </w:rPr>
              <w:t>Git</w:t>
            </w:r>
            <w:r w:rsidR="00D0491C">
              <w:rPr>
                <w:rFonts w:ascii="宋体" w:eastAsia="宋体" w:hAnsi="宋体" w:hint="eastAsia"/>
                <w:sz w:val="28"/>
                <w:szCs w:val="28"/>
              </w:rPr>
              <w:t>原生</w:t>
            </w:r>
            <w:r w:rsidR="00D0491C" w:rsidRPr="00D0491C">
              <w:rPr>
                <w:rFonts w:ascii="宋体" w:eastAsia="宋体" w:hAnsi="宋体"/>
                <w:sz w:val="28"/>
                <w:szCs w:val="28"/>
              </w:rPr>
              <w:t>Tag与GitHub Releases功能的从属关系，掌握版本发布、版本归档的实操方法。</w:t>
            </w:r>
          </w:p>
        </w:tc>
      </w:tr>
      <w:tr w:rsidR="0071790F" w14:paraId="2C311BF8" w14:textId="77777777" w:rsidTr="004E75DC">
        <w:trPr>
          <w:trHeight w:val="2624"/>
        </w:trPr>
        <w:tc>
          <w:tcPr>
            <w:tcW w:w="8522" w:type="dxa"/>
          </w:tcPr>
          <w:p w14:paraId="5164E5D6" w14:textId="77777777" w:rsidR="0071790F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二、实验设备（或软件平台）</w:t>
            </w:r>
          </w:p>
          <w:p w14:paraId="64E47A34" w14:textId="37BC9594" w:rsidR="0071790F" w:rsidRPr="009278F1" w:rsidRDefault="00000000" w:rsidP="009278F1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color w:val="575757"/>
                <w:sz w:val="28"/>
                <w:szCs w:val="28"/>
              </w:rPr>
            </w:pPr>
            <w:r w:rsidRPr="00A8700C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1．</w:t>
            </w:r>
            <w:r w:rsidR="00396E94" w:rsidRPr="00A8700C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PC计算机</w:t>
            </w:r>
            <w:r w:rsidR="00962E05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。</w:t>
            </w:r>
            <w:r w:rsidRPr="00A8700C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          一</w:t>
            </w:r>
            <w:r w:rsidR="00396E94" w:rsidRPr="00A8700C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台</w:t>
            </w:r>
            <w:r w:rsidRPr="00A8700C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(</w:t>
            </w:r>
            <w:r w:rsidR="00396E94" w:rsidRPr="00A8700C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Windows操作系统</w:t>
            </w:r>
            <w:r w:rsidRPr="00A8700C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)</w:t>
            </w:r>
            <w:r w:rsidR="00396E94" w:rsidRPr="00A8700C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 xml:space="preserve"> </w:t>
            </w:r>
            <w:r w:rsidRPr="00A8700C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cr/>
              <w:t>2．</w:t>
            </w:r>
            <w:r w:rsidR="00396E94" w:rsidRPr="00A8700C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Git 软件</w:t>
            </w:r>
            <w:r w:rsidR="009278F1" w:rsidRPr="00A8700C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和Git Bash软件。</w:t>
            </w:r>
            <w:r w:rsidRPr="00A8700C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cr/>
              <w:t>3．</w:t>
            </w:r>
            <w:r w:rsidR="009278F1" w:rsidRPr="00A8700C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GitHub平台。</w:t>
            </w:r>
            <w:r w:rsidRPr="00A8700C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 </w:t>
            </w:r>
            <w:r>
              <w:rPr>
                <w:rFonts w:ascii="宋体" w:eastAsia="宋体" w:hAnsi="宋体" w:cs="宋体"/>
                <w:color w:val="575757"/>
                <w:kern w:val="0"/>
                <w:sz w:val="28"/>
                <w:szCs w:val="28"/>
                <w:lang w:bidi="ar"/>
              </w:rPr>
              <w:t xml:space="preserve">   </w:t>
            </w:r>
          </w:p>
        </w:tc>
      </w:tr>
      <w:tr w:rsidR="0071790F" w14:paraId="03A44F6F" w14:textId="77777777" w:rsidTr="004E75DC">
        <w:trPr>
          <w:trHeight w:val="1968"/>
        </w:trPr>
        <w:tc>
          <w:tcPr>
            <w:tcW w:w="8522" w:type="dxa"/>
          </w:tcPr>
          <w:p w14:paraId="730AD554" w14:textId="677A4466" w:rsidR="0071790F" w:rsidRPr="00806A77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caps/>
                <w:color w:val="4472C4" w:themeColor="accent1"/>
                <w:kern w:val="0"/>
                <w:sz w:val="28"/>
                <w:szCs w:val="28"/>
              </w:rPr>
            </w:pPr>
            <w:r w:rsidRPr="00806A77">
              <w:rPr>
                <w:rFonts w:ascii="华文中宋" w:eastAsia="华文中宋" w:hAnsi="华文中宋" w:cstheme="majorBidi" w:hint="eastAsia"/>
                <w:caps/>
                <w:color w:val="4472C4" w:themeColor="accent1"/>
                <w:kern w:val="0"/>
                <w:sz w:val="28"/>
                <w:szCs w:val="28"/>
              </w:rPr>
              <w:t>三、实验原理</w:t>
            </w:r>
          </w:p>
          <w:p w14:paraId="675208C9" w14:textId="77777777" w:rsidR="00A8700C" w:rsidRPr="00A8700C" w:rsidRDefault="00000000" w:rsidP="00D0491C">
            <w:pPr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A8700C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1.</w:t>
            </w:r>
            <w:r w:rsidR="00D0491C" w:rsidRPr="00A8700C">
              <w:rPr>
                <w:rFonts w:ascii="宋体" w:eastAsia="宋体" w:hAnsi="宋体"/>
                <w:b/>
                <w:bCs/>
                <w:sz w:val="28"/>
                <w:szCs w:val="28"/>
              </w:rPr>
              <w:t>Git标签（Tag）：</w:t>
            </w:r>
          </w:p>
          <w:p w14:paraId="130E8DD1" w14:textId="0431AF58" w:rsidR="00D0491C" w:rsidRPr="00806A77" w:rsidRDefault="00A8700C" w:rsidP="00A8700C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Tag是</w:t>
            </w:r>
            <w:r w:rsidR="00D0491C" w:rsidRPr="00806A77">
              <w:rPr>
                <w:rFonts w:ascii="宋体" w:eastAsia="宋体" w:hAnsi="宋体"/>
                <w:sz w:val="28"/>
                <w:szCs w:val="28"/>
              </w:rPr>
              <w:t>专为仓库指定commit提交节点绑定的固定标记，多用于标记正式发版、稳定迭代版本（如v1.0、v2.0）；标签独立于分支，直接绑定提交节点，不会跟随分支移动，定位精准。</w:t>
            </w:r>
          </w:p>
          <w:p w14:paraId="58662E37" w14:textId="77777777" w:rsidR="00A8700C" w:rsidRPr="00A8700C" w:rsidRDefault="00D0491C" w:rsidP="00D0491C">
            <w:pPr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A8700C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2.</w:t>
            </w:r>
            <w:r w:rsidRPr="00A8700C">
              <w:rPr>
                <w:rFonts w:ascii="宋体" w:eastAsia="宋体" w:hAnsi="宋体"/>
                <w:b/>
                <w:bCs/>
                <w:sz w:val="28"/>
                <w:szCs w:val="28"/>
              </w:rPr>
              <w:t>标签分类</w:t>
            </w:r>
          </w:p>
          <w:p w14:paraId="3D1292DD" w14:textId="6307CA25" w:rsidR="00D0491C" w:rsidRPr="00806A77" w:rsidRDefault="00A8700C" w:rsidP="00A8700C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lastRenderedPageBreak/>
              <w:t>标签</w:t>
            </w:r>
            <w:r w:rsidR="00D0491C" w:rsidRPr="00806A77">
              <w:rPr>
                <w:rFonts w:ascii="宋体" w:eastAsia="宋体" w:hAnsi="宋体"/>
                <w:sz w:val="28"/>
                <w:szCs w:val="28"/>
              </w:rPr>
              <w:t>分为轻量标签、附注标签两类；轻量标签仅为单纯提交指针，无附加信息；附注标签携带作者、时间、版本备注信息，工程实操优先使用附注标签。</w:t>
            </w:r>
          </w:p>
          <w:p w14:paraId="681CEC1D" w14:textId="389AF6C4" w:rsidR="00A8700C" w:rsidRDefault="00D0491C" w:rsidP="00D0491C">
            <w:pPr>
              <w:rPr>
                <w:rFonts w:ascii="宋体" w:eastAsia="宋体" w:hAnsi="宋体" w:hint="eastAsia"/>
                <w:sz w:val="28"/>
                <w:szCs w:val="28"/>
              </w:rPr>
            </w:pPr>
            <w:r w:rsidRPr="00A8700C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3.</w:t>
            </w:r>
            <w:r w:rsidRPr="00A8700C">
              <w:rPr>
                <w:rFonts w:ascii="宋体" w:eastAsia="宋体" w:hAnsi="宋体"/>
                <w:b/>
                <w:bCs/>
                <w:sz w:val="28"/>
                <w:szCs w:val="28"/>
              </w:rPr>
              <w:t>标签同步规则</w:t>
            </w:r>
          </w:p>
          <w:p w14:paraId="412C968B" w14:textId="3CE2E94C" w:rsidR="00D0491C" w:rsidRPr="00806A77" w:rsidRDefault="00D0491C" w:rsidP="00A8700C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806A77">
              <w:rPr>
                <w:rFonts w:ascii="宋体" w:eastAsia="宋体" w:hAnsi="宋体"/>
                <w:sz w:val="28"/>
                <w:szCs w:val="28"/>
              </w:rPr>
              <w:t>本地创建的标签默认不会自动同步远程，必须手动推送至GitHub；远程标签删除需专用命令，本地、远程标签删除操作互不干扰。</w:t>
            </w:r>
          </w:p>
          <w:p w14:paraId="21E4EA01" w14:textId="7CF5D132" w:rsidR="00A8700C" w:rsidRPr="00A8700C" w:rsidRDefault="00D0491C" w:rsidP="00D0491C">
            <w:pP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A8700C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4.</w:t>
            </w:r>
            <w:r w:rsidRPr="00A8700C">
              <w:rPr>
                <w:rFonts w:ascii="宋体" w:eastAsia="宋体" w:hAnsi="宋体"/>
                <w:b/>
                <w:bCs/>
                <w:sz w:val="28"/>
                <w:szCs w:val="28"/>
              </w:rPr>
              <w:t>版本签出原理</w:t>
            </w:r>
          </w:p>
          <w:p w14:paraId="13272E0B" w14:textId="2BF99C10" w:rsidR="00D0491C" w:rsidRPr="00806A77" w:rsidRDefault="00D0491C" w:rsidP="00A8700C">
            <w:pPr>
              <w:ind w:firstLineChars="200" w:firstLine="560"/>
              <w:rPr>
                <w:rFonts w:ascii="宋体" w:eastAsia="宋体" w:hAnsi="宋体" w:hint="eastAsia"/>
                <w:sz w:val="28"/>
                <w:szCs w:val="28"/>
              </w:rPr>
            </w:pPr>
            <w:r w:rsidRPr="00806A77">
              <w:rPr>
                <w:rFonts w:ascii="宋体" w:eastAsia="宋体" w:hAnsi="宋体"/>
                <w:sz w:val="28"/>
                <w:szCs w:val="28"/>
              </w:rPr>
              <w:t>直接切换标签会进入分离头指针状态，无法直接提交修改；依托标签新建分支，可基于历史稳定版本正常开展后续开发工作。</w:t>
            </w:r>
          </w:p>
          <w:p w14:paraId="2B90EE19" w14:textId="77777777" w:rsidR="00A8700C" w:rsidRPr="00A8700C" w:rsidRDefault="00D0491C" w:rsidP="001E1F81">
            <w:pPr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A8700C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5.</w:t>
            </w:r>
            <w:r w:rsidRPr="00A8700C">
              <w:rPr>
                <w:rFonts w:ascii="宋体" w:eastAsia="宋体" w:hAnsi="宋体"/>
                <w:b/>
                <w:bCs/>
                <w:sz w:val="28"/>
                <w:szCs w:val="28"/>
              </w:rPr>
              <w:t>GitHub Releases</w:t>
            </w:r>
          </w:p>
          <w:p w14:paraId="73D669C3" w14:textId="2A4C577A" w:rsidR="0071790F" w:rsidRPr="00A8700C" w:rsidRDefault="00A8700C" w:rsidP="00A8700C">
            <w:pPr>
              <w:ind w:firstLineChars="200" w:firstLine="560"/>
              <w:rPr>
                <w:rFonts w:ascii="宋体" w:eastAsia="宋体" w:hAnsi="宋体" w:hint="eastAsia"/>
                <w:b/>
                <w:bCs/>
                <w:sz w:val="28"/>
                <w:szCs w:val="28"/>
              </w:rPr>
            </w:pPr>
            <w:r w:rsidRPr="00A8700C">
              <w:rPr>
                <w:rFonts w:ascii="宋体" w:eastAsia="宋体" w:hAnsi="宋体"/>
                <w:sz w:val="28"/>
                <w:szCs w:val="28"/>
              </w:rPr>
              <w:t>GitHub Releases</w:t>
            </w:r>
            <w:r w:rsidRPr="00A8700C">
              <w:rPr>
                <w:rFonts w:ascii="宋体" w:eastAsia="宋体" w:hAnsi="宋体" w:hint="eastAsia"/>
                <w:sz w:val="28"/>
                <w:szCs w:val="28"/>
              </w:rPr>
              <w:t>是</w:t>
            </w:r>
            <w:r w:rsidR="00D0491C" w:rsidRPr="00806A77">
              <w:rPr>
                <w:rFonts w:ascii="宋体" w:eastAsia="宋体" w:hAnsi="宋体"/>
                <w:sz w:val="28"/>
                <w:szCs w:val="28"/>
              </w:rPr>
              <w:t>依托Git标签实现的远程版本发布功能，属于GitHub拓展功能，可附加版本说明、更新日志、附件资源，用于对外正式发布软件版本。</w:t>
            </w:r>
          </w:p>
        </w:tc>
      </w:tr>
      <w:tr w:rsidR="0071790F" w14:paraId="1364A9B9" w14:textId="77777777" w:rsidTr="00806A77">
        <w:trPr>
          <w:trHeight w:val="3251"/>
        </w:trPr>
        <w:tc>
          <w:tcPr>
            <w:tcW w:w="8522" w:type="dxa"/>
          </w:tcPr>
          <w:p w14:paraId="518816E3" w14:textId="77777777" w:rsidR="0071790F" w:rsidRPr="00806A77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caps/>
                <w:color w:val="4472C4" w:themeColor="accent1"/>
                <w:kern w:val="0"/>
                <w:sz w:val="28"/>
                <w:szCs w:val="28"/>
              </w:rPr>
            </w:pPr>
            <w:r w:rsidRPr="00806A77">
              <w:rPr>
                <w:rFonts w:ascii="华文中宋" w:eastAsia="华文中宋" w:hAnsi="华文中宋" w:cstheme="majorBidi" w:hint="eastAsia"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四、实验内容及步骤</w:t>
            </w:r>
          </w:p>
          <w:p w14:paraId="011ADB20" w14:textId="547E8DE8" w:rsidR="001E1F81" w:rsidRPr="00A8700C" w:rsidRDefault="001E1F81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A8700C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1.</w:t>
            </w:r>
            <w:r w:rsidR="00D0491C" w:rsidRPr="00A8700C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克隆仓库，查看提交历史</w:t>
            </w:r>
            <w:r w:rsidR="00CC096C" w:rsidRPr="00A8700C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。</w:t>
            </w:r>
          </w:p>
          <w:p w14:paraId="052A461C" w14:textId="6E52A1DF" w:rsidR="00CC096C" w:rsidRPr="00806A77" w:rsidRDefault="00CC096C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  </w:t>
            </w:r>
            <w:r w:rsid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</w:t>
            </w:r>
            <w:r w:rsidRP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it clone [地址]</w:t>
            </w:r>
            <w:r w:rsid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:克隆远程仓库。</w:t>
            </w:r>
          </w:p>
          <w:p w14:paraId="34174A72" w14:textId="42847393" w:rsidR="00FD6A30" w:rsidRDefault="00CC096C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  </w:t>
            </w:r>
            <w:r w:rsid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</w:t>
            </w:r>
            <w:r w:rsidRP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it log </w:t>
            </w:r>
            <w:r w:rsid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:查看历史信息。</w:t>
            </w:r>
          </w:p>
          <w:p w14:paraId="19D142ED" w14:textId="4DC4B478" w:rsidR="00806A77" w:rsidRPr="00806A77" w:rsidRDefault="00806A77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  git branch -</w:t>
            </w:r>
            <w:proofErr w:type="spellStart"/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avv</w:t>
            </w:r>
            <w:proofErr w:type="spellEnd"/>
            <w:r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:查看分支信息</w:t>
            </w:r>
            <w:r w:rsidR="00A8700C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。</w:t>
            </w:r>
          </w:p>
          <w:p w14:paraId="215DFDDC" w14:textId="1E08D921" w:rsidR="001E1F81" w:rsidRPr="00A8700C" w:rsidRDefault="001E1F81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A8700C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2.</w:t>
            </w:r>
            <w:r w:rsidR="00D0491C" w:rsidRPr="00A8700C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为最新提交创建正式版标签，</w:t>
            </w:r>
            <w:r w:rsidR="00CC096C" w:rsidRPr="00A8700C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查看、删除。</w:t>
            </w:r>
          </w:p>
          <w:p w14:paraId="5DA85288" w14:textId="3F52DE96" w:rsidR="00FD6A30" w:rsidRPr="00806A77" w:rsidRDefault="00FD6A30" w:rsidP="00806A77">
            <w:pPr>
              <w:widowControl/>
              <w:spacing w:line="345" w:lineRule="atLeast"/>
              <w:ind w:firstLineChars="150" w:firstLine="420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806A77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git tag [</w:t>
            </w:r>
            <w:r w:rsidRPr="00806A77">
              <w:rPr>
                <w:color w:val="000000" w:themeColor="text1"/>
                <w:kern w:val="0"/>
                <w:sz w:val="28"/>
                <w:szCs w:val="28"/>
                <w:lang w:bidi="ar"/>
              </w:rPr>
              <w:t>标签名</w:t>
            </w:r>
            <w:r w:rsidRPr="00806A77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] -m [</w:t>
            </w:r>
            <w:r w:rsidRPr="00806A77">
              <w:rPr>
                <w:color w:val="000000" w:themeColor="text1"/>
                <w:kern w:val="0"/>
                <w:sz w:val="28"/>
                <w:szCs w:val="28"/>
                <w:lang w:bidi="ar"/>
              </w:rPr>
              <w:t>备注信息</w:t>
            </w:r>
            <w:r w:rsidRPr="00806A77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] [</w:t>
            </w:r>
            <w:r w:rsidRPr="00806A77">
              <w:rPr>
                <w:color w:val="000000" w:themeColor="text1"/>
                <w:kern w:val="0"/>
                <w:sz w:val="28"/>
                <w:szCs w:val="28"/>
                <w:lang w:bidi="ar"/>
              </w:rPr>
              <w:t>提交版本号</w:t>
            </w:r>
            <w:r w:rsidRPr="00806A77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]:创建标签</w:t>
            </w:r>
            <w:r w:rsid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。</w:t>
            </w:r>
          </w:p>
          <w:p w14:paraId="71AE9FE6" w14:textId="1613026D" w:rsidR="00FD6A30" w:rsidRPr="00806A77" w:rsidRDefault="00FD6A30" w:rsidP="00FD6A30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806A77">
              <w:rPr>
                <w:rFonts w:ascii="宋体" w:eastAsiaTheme="minorEastAsia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 </w:t>
            </w:r>
            <w:r w:rsidR="00806A77">
              <w:rPr>
                <w:rFonts w:ascii="宋体" w:eastAsiaTheme="minorEastAsia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</w:t>
            </w:r>
            <w:r w:rsidRP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git tag:查看所有标签。</w:t>
            </w:r>
          </w:p>
          <w:p w14:paraId="6DD89174" w14:textId="7250D936" w:rsidR="00FD6A30" w:rsidRPr="00806A77" w:rsidRDefault="00FD6A30" w:rsidP="00FD6A30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lastRenderedPageBreak/>
              <w:t xml:space="preserve"> </w:t>
            </w:r>
            <w:r w:rsidR="00806A77" w:rsidRP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</w:t>
            </w:r>
            <w:r w:rsidRP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git show [标签名]:查看指定标签。</w:t>
            </w:r>
          </w:p>
          <w:p w14:paraId="63D2C9EE" w14:textId="22A9D45C" w:rsidR="00FD6A30" w:rsidRPr="00806A77" w:rsidRDefault="00FD6A30" w:rsidP="00FD6A30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</w:t>
            </w:r>
            <w:r w:rsidR="00806A77" w:rsidRP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</w:t>
            </w:r>
            <w:r w:rsidRP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</w:t>
            </w:r>
            <w:r w:rsidRPr="00806A77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git tag -d</w:t>
            </w:r>
            <w:r w:rsidRP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[标签名]：删除指定标签。</w:t>
            </w:r>
          </w:p>
          <w:p w14:paraId="6E7D848C" w14:textId="46350367" w:rsidR="00CC096C" w:rsidRPr="00A8700C" w:rsidRDefault="00CC096C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A8700C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3.重新创建两个标签，分别单独推送和一次性推送到GitHub仓库，并且进入Tags界面查看。</w:t>
            </w:r>
          </w:p>
          <w:p w14:paraId="56041B6F" w14:textId="3B234659" w:rsidR="00FD6A30" w:rsidRPr="00806A77" w:rsidRDefault="00FD6A30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 git push origin [标签名]：推送指定标签到远程仓库。</w:t>
            </w:r>
          </w:p>
          <w:p w14:paraId="09C93327" w14:textId="41065B45" w:rsidR="00FD6A30" w:rsidRPr="00806A77" w:rsidRDefault="00FD6A30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 </w:t>
            </w:r>
            <w:r w:rsid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p</w:t>
            </w:r>
            <w:r w:rsidRP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ush origin </w:t>
            </w:r>
            <w:r w:rsidRPr="00806A77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:lang w:bidi="ar"/>
              </w:rPr>
              <w:t>–</w:t>
            </w:r>
            <w:r w:rsidRP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tags：将本地所有标签推送。</w:t>
            </w:r>
          </w:p>
          <w:p w14:paraId="28E9A00D" w14:textId="219A51E7" w:rsidR="00CC096C" w:rsidRPr="00A8700C" w:rsidRDefault="00CC096C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A8700C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4.利用</w:t>
            </w:r>
            <w:r w:rsidRPr="00A8700C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git push origin :refs/tags/</w:t>
            </w:r>
            <w:r w:rsidRPr="00A8700C"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:lang w:bidi="ar"/>
              </w:rPr>
              <w:t>[标签名]指令删除远程仓库的tag，再执行本地删除指令，查看仓库和本地是否存在此标签。</w:t>
            </w:r>
          </w:p>
          <w:p w14:paraId="59E757DE" w14:textId="0980A698" w:rsidR="00FD6A30" w:rsidRPr="00806A77" w:rsidRDefault="00FD6A30" w:rsidP="001E1F81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 </w:t>
            </w:r>
            <w:r w:rsid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</w:t>
            </w:r>
            <w:r w:rsidRP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it checkout [标签名]切换到标签的分支</w:t>
            </w:r>
            <w:r w:rsid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。</w:t>
            </w:r>
          </w:p>
          <w:p w14:paraId="40E45A30" w14:textId="043037EE" w:rsidR="00FD6A30" w:rsidRPr="00806A77" w:rsidRDefault="00FD6A30" w:rsidP="00FD6A30">
            <w:pPr>
              <w:widowControl/>
              <w:spacing w:line="345" w:lineRule="atLeast"/>
              <w:jc w:val="left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</w:pPr>
            <w:r w:rsidRP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 xml:space="preserve">  </w:t>
            </w:r>
            <w:r w:rsid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g</w:t>
            </w:r>
            <w:r w:rsidRPr="00806A77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it checkout -b [新分支]:将此版本签出到一个新分支。</w:t>
            </w:r>
          </w:p>
        </w:tc>
      </w:tr>
      <w:tr w:rsidR="0071790F" w14:paraId="6A0EE29A" w14:textId="77777777" w:rsidTr="004E75DC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6A791D16" w14:textId="56CCA55E" w:rsidR="006E27FA" w:rsidRDefault="00A8700C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五</w:t>
            </w:r>
            <w:r w:rsidR="00000000"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、实验</w:t>
            </w:r>
            <w:r w:rsidR="004E75DC"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结果</w:t>
            </w:r>
          </w:p>
          <w:p w14:paraId="497CB470" w14:textId="68293499" w:rsidR="0071790F" w:rsidRDefault="006E27FA">
            <w:pPr>
              <w:widowControl/>
              <w:spacing w:line="345" w:lineRule="atLeast"/>
              <w:jc w:val="left"/>
              <w:rPr>
                <w:rFonts w:ascii="宋体" w:eastAsia="宋体" w:hAnsi="宋体"/>
                <w:color w:val="000000" w:themeColor="text1"/>
                <w:sz w:val="28"/>
                <w:szCs w:val="28"/>
              </w:rPr>
            </w:pPr>
            <w:r w:rsidRPr="00A8700C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1.</w:t>
            </w:r>
            <w:r w:rsidR="00032D49" w:rsidRPr="00A8700C"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:lang w:bidi="ar"/>
              </w:rPr>
              <w:t>开始操作</w:t>
            </w:r>
          </w:p>
          <w:p w14:paraId="4A85F050" w14:textId="1B509FD3" w:rsidR="00C72F57" w:rsidRPr="00A8700C" w:rsidRDefault="00C72F57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8"/>
                <w:szCs w:val="28"/>
              </w:rPr>
              <w:t>拉取最新仓库，查看版本提交日志。</w:t>
            </w:r>
          </w:p>
          <w:p w14:paraId="0FEC96A0" w14:textId="552C238A" w:rsidR="006E27FA" w:rsidRPr="006E27FA" w:rsidRDefault="00032D49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b/>
                <w:bCs/>
                <w:color w:val="575757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5C36E2" wp14:editId="01B2361A">
                  <wp:extent cx="4892464" cy="4381880"/>
                  <wp:effectExtent l="0" t="0" r="3810" b="0"/>
                  <wp:docPr id="9707094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70942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464" cy="438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C9DFC6" w14:textId="48BF8E9F" w:rsidR="0071790F" w:rsidRDefault="006E27F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2.</w:t>
            </w:r>
            <w:r w:rsidR="00032D49">
              <w:rPr>
                <w:rFonts w:ascii="宋体" w:eastAsia="宋体" w:hAnsi="宋体" w:hint="eastAsia"/>
                <w:sz w:val="28"/>
                <w:szCs w:val="28"/>
              </w:rPr>
              <w:t>创建标签</w:t>
            </w:r>
          </w:p>
          <w:p w14:paraId="7DD36946" w14:textId="2DEB2565" w:rsidR="006E27FA" w:rsidRDefault="00032D49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1066C2F" wp14:editId="5E710E68">
                  <wp:extent cx="4282811" cy="320068"/>
                  <wp:effectExtent l="0" t="0" r="3810" b="3810"/>
                  <wp:docPr id="8339575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95752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2811" cy="320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04040" w14:textId="6B4EB1D7" w:rsidR="006E27FA" w:rsidRDefault="006E27FA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3.</w:t>
            </w:r>
            <w:r w:rsidR="00032D49">
              <w:rPr>
                <w:rFonts w:ascii="宋体" w:eastAsia="宋体" w:hAnsi="宋体" w:hint="eastAsia"/>
                <w:sz w:val="28"/>
                <w:szCs w:val="28"/>
              </w:rPr>
              <w:t>查看标签</w:t>
            </w:r>
          </w:p>
          <w:p w14:paraId="275681DD" w14:textId="278A9E84" w:rsidR="006E27FA" w:rsidRDefault="00032D49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BEFF30A" wp14:editId="0F4B8C3F">
                  <wp:extent cx="5274310" cy="2740025"/>
                  <wp:effectExtent l="0" t="0" r="2540" b="3175"/>
                  <wp:docPr id="3627030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70304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74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CB3E78" w14:textId="77777777" w:rsidR="00A16C01" w:rsidRDefault="00032D49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lastRenderedPageBreak/>
              <w:t>4.删除标签</w:t>
            </w:r>
          </w:p>
          <w:p w14:paraId="2D562C86" w14:textId="77777777" w:rsidR="00032D49" w:rsidRDefault="00032D49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15FCDB6" wp14:editId="43637E95">
                  <wp:extent cx="4221846" cy="533446"/>
                  <wp:effectExtent l="0" t="0" r="7620" b="0"/>
                  <wp:docPr id="12109471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94714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1846" cy="533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BE62E" w14:textId="001B4ACD" w:rsidR="00100494" w:rsidRDefault="0010049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5.推送到仓库</w:t>
            </w:r>
          </w:p>
          <w:p w14:paraId="5BE86076" w14:textId="5FCDD2FE" w:rsidR="00100494" w:rsidRPr="00A8700C" w:rsidRDefault="0010049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A8700C">
              <w:rPr>
                <w:rFonts w:ascii="宋体" w:eastAsia="宋体" w:hAnsi="宋体" w:hint="eastAsia"/>
                <w:sz w:val="28"/>
                <w:szCs w:val="28"/>
              </w:rPr>
              <w:t>先创建新标签</w:t>
            </w:r>
            <w:r w:rsidR="00C72F57"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  <w:p w14:paraId="3D0F0760" w14:textId="77777777" w:rsidR="00100494" w:rsidRDefault="0010049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B444A37" wp14:editId="25DFD688">
                  <wp:extent cx="4275190" cy="1219306"/>
                  <wp:effectExtent l="0" t="0" r="0" b="0"/>
                  <wp:docPr id="7826299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6299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5190" cy="1219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4D586" w14:textId="75A68B0F" w:rsidR="00100494" w:rsidRPr="00A8700C" w:rsidRDefault="0010049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A8700C">
              <w:rPr>
                <w:rFonts w:ascii="宋体" w:eastAsia="宋体" w:hAnsi="宋体" w:hint="eastAsia"/>
                <w:sz w:val="28"/>
                <w:szCs w:val="28"/>
              </w:rPr>
              <w:t>先尝试单个推送001，然后使用</w:t>
            </w:r>
            <w:r w:rsidRPr="00A8700C">
              <w:rPr>
                <w:rFonts w:ascii="宋体" w:eastAsia="宋体" w:hAnsi="宋体"/>
                <w:sz w:val="28"/>
                <w:szCs w:val="28"/>
              </w:rPr>
              <w:t>git push origin –tags</w:t>
            </w:r>
            <w:r w:rsidRPr="00A8700C">
              <w:rPr>
                <w:rFonts w:ascii="宋体" w:eastAsia="宋体" w:hAnsi="宋体" w:hint="eastAsia"/>
                <w:sz w:val="28"/>
                <w:szCs w:val="28"/>
              </w:rPr>
              <w:t>全部推送</w:t>
            </w:r>
            <w:r w:rsidR="00A8700C"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  <w:p w14:paraId="2BAB792C" w14:textId="77777777" w:rsidR="00100494" w:rsidRDefault="0010049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96BA5F6" wp14:editId="31CAD9E3">
                  <wp:extent cx="4968671" cy="3490262"/>
                  <wp:effectExtent l="0" t="0" r="3810" b="0"/>
                  <wp:docPr id="11435459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54594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671" cy="3490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AF5708" w14:textId="77777777" w:rsidR="00100494" w:rsidRDefault="0010049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7174C4" wp14:editId="17995600">
                  <wp:extent cx="5274310" cy="2087880"/>
                  <wp:effectExtent l="0" t="0" r="2540" b="7620"/>
                  <wp:docPr id="9947341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73415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AA0843" w14:textId="77777777" w:rsidR="00100494" w:rsidRDefault="0010049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7.远程删除</w:t>
            </w:r>
          </w:p>
          <w:p w14:paraId="7517DC28" w14:textId="53FB9596" w:rsidR="00100494" w:rsidRPr="00A8700C" w:rsidRDefault="0010049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A8700C">
              <w:rPr>
                <w:rFonts w:ascii="宋体" w:eastAsia="宋体" w:hAnsi="宋体" w:hint="eastAsia"/>
                <w:sz w:val="28"/>
                <w:szCs w:val="28"/>
              </w:rPr>
              <w:t>先</w:t>
            </w:r>
            <w:r w:rsidRPr="00A8700C">
              <w:rPr>
                <w:rFonts w:ascii="宋体" w:eastAsia="宋体" w:hAnsi="宋体"/>
                <w:sz w:val="28"/>
                <w:szCs w:val="28"/>
              </w:rPr>
              <w:t>使用git push origin :refs/tags/001删除远程仓库的标签</w:t>
            </w:r>
            <w:r w:rsidRPr="00A8700C">
              <w:rPr>
                <w:rFonts w:ascii="宋体" w:eastAsia="宋体" w:hAnsi="宋体" w:hint="eastAsia"/>
                <w:sz w:val="28"/>
                <w:szCs w:val="28"/>
              </w:rPr>
              <w:t>001，再在本地删除标签001</w:t>
            </w:r>
            <w:r w:rsidR="00A8700C"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  <w:p w14:paraId="3308279F" w14:textId="77777777" w:rsidR="00100494" w:rsidRDefault="0010049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C842C10" wp14:editId="759B5640">
                  <wp:extent cx="4557155" cy="2773920"/>
                  <wp:effectExtent l="0" t="0" r="0" b="7620"/>
                  <wp:docPr id="7477150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71501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7155" cy="277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302B0" w14:textId="77777777" w:rsidR="00100494" w:rsidRDefault="0010049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9D30DEF" wp14:editId="70CA5FFD">
                  <wp:extent cx="5274310" cy="1879600"/>
                  <wp:effectExtent l="0" t="0" r="2540" b="6350"/>
                  <wp:docPr id="10831804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18045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7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F903E" w14:textId="77777777" w:rsidR="008C06BE" w:rsidRDefault="008C06BE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8.签出版本</w:t>
            </w:r>
          </w:p>
          <w:p w14:paraId="0F4D8FB5" w14:textId="07437F11" w:rsidR="008C06BE" w:rsidRPr="00A8700C" w:rsidRDefault="008C06BE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A8700C">
              <w:rPr>
                <w:rFonts w:ascii="宋体" w:eastAsia="宋体" w:hAnsi="宋体" w:hint="eastAsia"/>
                <w:sz w:val="28"/>
                <w:szCs w:val="28"/>
              </w:rPr>
              <w:t>将tag 002的版本固定到003分支上，如图。</w:t>
            </w:r>
          </w:p>
          <w:p w14:paraId="502301F5" w14:textId="47D18A65" w:rsidR="008C06BE" w:rsidRDefault="008C06BE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CB7171D" wp14:editId="26FE85E2">
                  <wp:extent cx="5274310" cy="4113530"/>
                  <wp:effectExtent l="0" t="0" r="2540" b="1270"/>
                  <wp:docPr id="9630727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07273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113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790F" w14:paraId="316005A9" w14:textId="77777777" w:rsidTr="004E75DC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58181C8A" w14:textId="700413D8" w:rsidR="0071790F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七、</w:t>
            </w:r>
            <w:r w:rsidR="004E75DC"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实验结论</w:t>
            </w:r>
          </w:p>
          <w:p w14:paraId="3B972B2C" w14:textId="662A7E97" w:rsidR="0071790F" w:rsidRDefault="00FD6A30" w:rsidP="004E75DC">
            <w:pPr>
              <w:adjustRightInd w:val="0"/>
              <w:snapToGrid w:val="0"/>
              <w:spacing w:line="360" w:lineRule="auto"/>
              <w:ind w:firstLineChars="200" w:firstLine="560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 w:rsidRPr="00FD6A30">
              <w:rPr>
                <w:rFonts w:ascii="宋体" w:eastAsia="宋体" w:hAnsi="宋体"/>
                <w:sz w:val="28"/>
                <w:szCs w:val="28"/>
              </w:rPr>
              <w:t>通过本次实验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，</w:t>
            </w:r>
            <w:r w:rsidRPr="00FD6A30">
              <w:rPr>
                <w:rFonts w:ascii="宋体" w:eastAsia="宋体" w:hAnsi="宋体"/>
                <w:sz w:val="28"/>
                <w:szCs w:val="28"/>
              </w:rPr>
              <w:t>掌握了Git标签的基本操作：使用git tag -m为特定提交创建附注标签，通过git tag查看标签列表，git show 查看详情，git tag -d 删除本地标签。学会了将标签推送到 GitHub 远程仓库（单个推送git push origin &lt;</w:t>
            </w:r>
            <w:proofErr w:type="spellStart"/>
            <w:r w:rsidRPr="00FD6A30">
              <w:rPr>
                <w:rFonts w:ascii="宋体" w:eastAsia="宋体" w:hAnsi="宋体"/>
                <w:sz w:val="28"/>
                <w:szCs w:val="28"/>
              </w:rPr>
              <w:t>tagname</w:t>
            </w:r>
            <w:proofErr w:type="spellEnd"/>
            <w:r w:rsidRPr="00FD6A30">
              <w:rPr>
                <w:rFonts w:ascii="宋体" w:eastAsia="宋体" w:hAnsi="宋体"/>
                <w:sz w:val="28"/>
                <w:szCs w:val="28"/>
              </w:rPr>
              <w:t>&gt;，批量推送git push origin --tags），以及删除远程标签（git push origin :refs/tags/&lt;</w:t>
            </w:r>
            <w:proofErr w:type="spellStart"/>
            <w:r w:rsidRPr="00FD6A30">
              <w:rPr>
                <w:rFonts w:ascii="宋体" w:eastAsia="宋体" w:hAnsi="宋体"/>
                <w:sz w:val="28"/>
                <w:szCs w:val="28"/>
              </w:rPr>
              <w:t>tagname</w:t>
            </w:r>
            <w:proofErr w:type="spellEnd"/>
            <w:r w:rsidRPr="00FD6A30">
              <w:rPr>
                <w:rFonts w:ascii="宋体" w:eastAsia="宋体" w:hAnsi="宋体"/>
                <w:sz w:val="28"/>
                <w:szCs w:val="28"/>
              </w:rPr>
              <w:t>&gt;）。进一步学习了“签出版本”的操作，即通过git checkout &lt;</w:t>
            </w:r>
            <w:proofErr w:type="spellStart"/>
            <w:r w:rsidRPr="00FD6A30">
              <w:rPr>
                <w:rFonts w:ascii="宋体" w:eastAsia="宋体" w:hAnsi="宋体"/>
                <w:sz w:val="28"/>
                <w:szCs w:val="28"/>
              </w:rPr>
              <w:t>tagname</w:t>
            </w:r>
            <w:proofErr w:type="spellEnd"/>
            <w:r w:rsidRPr="00FD6A30">
              <w:rPr>
                <w:rFonts w:ascii="宋体" w:eastAsia="宋体" w:hAnsi="宋体"/>
                <w:sz w:val="28"/>
                <w:szCs w:val="28"/>
              </w:rPr>
              <w:t>&gt; 配合git checkout -b &lt;new-branch&gt;从某个标签创建新的开发分支。最后了解了GitHub Releases是基于 Tag的更高层次功能，用于发布软件版本并提供下载链接。这些技能在软件版本发布、历史版本回溯及团队协作中非常实用。</w:t>
            </w:r>
          </w:p>
        </w:tc>
      </w:tr>
    </w:tbl>
    <w:p w14:paraId="4BC5F398" w14:textId="77777777" w:rsidR="0071790F" w:rsidRDefault="0071790F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71790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C3B02" w14:textId="77777777" w:rsidR="00B425D1" w:rsidRDefault="00B425D1" w:rsidP="001E1F81">
      <w:pPr>
        <w:rPr>
          <w:rFonts w:hint="eastAsia"/>
        </w:rPr>
      </w:pPr>
      <w:r>
        <w:separator/>
      </w:r>
    </w:p>
  </w:endnote>
  <w:endnote w:type="continuationSeparator" w:id="0">
    <w:p w14:paraId="784E49CC" w14:textId="77777777" w:rsidR="00B425D1" w:rsidRDefault="00B425D1" w:rsidP="001E1F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7A45A" w14:textId="77777777" w:rsidR="001E1F81" w:rsidRDefault="001E1F81">
    <w:pPr>
      <w:pStyle w:val="a3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8DA14" w14:textId="77777777" w:rsidR="001E1F81" w:rsidRDefault="001E1F81">
    <w:pPr>
      <w:pStyle w:val="a3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8C804" w14:textId="77777777" w:rsidR="001E1F81" w:rsidRDefault="001E1F81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3FE69" w14:textId="77777777" w:rsidR="00B425D1" w:rsidRDefault="00B425D1" w:rsidP="001E1F81">
      <w:pPr>
        <w:rPr>
          <w:rFonts w:hint="eastAsia"/>
        </w:rPr>
      </w:pPr>
      <w:r>
        <w:separator/>
      </w:r>
    </w:p>
  </w:footnote>
  <w:footnote w:type="continuationSeparator" w:id="0">
    <w:p w14:paraId="11B22D97" w14:textId="77777777" w:rsidR="00B425D1" w:rsidRDefault="00B425D1" w:rsidP="001E1F8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81C4A" w14:textId="77777777" w:rsidR="001E1F81" w:rsidRDefault="001E1F81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AD2F4" w14:textId="77777777" w:rsidR="001E1F81" w:rsidRDefault="001E1F81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CC8C3" w14:textId="77777777" w:rsidR="001E1F81" w:rsidRDefault="001E1F81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DB2"/>
    <w:multiLevelType w:val="multilevel"/>
    <w:tmpl w:val="A7C8321C"/>
    <w:lvl w:ilvl="0">
      <w:start w:val="5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CBB1D2D"/>
    <w:multiLevelType w:val="multilevel"/>
    <w:tmpl w:val="FD9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B78D6"/>
    <w:multiLevelType w:val="multilevel"/>
    <w:tmpl w:val="EB06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73F80"/>
    <w:multiLevelType w:val="multilevel"/>
    <w:tmpl w:val="C76E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1443C7"/>
    <w:multiLevelType w:val="multilevel"/>
    <w:tmpl w:val="F3F6A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F5046"/>
    <w:multiLevelType w:val="multilevel"/>
    <w:tmpl w:val="8CE4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F0A8B"/>
    <w:multiLevelType w:val="multilevel"/>
    <w:tmpl w:val="2DF8CBCE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2DC1C05"/>
    <w:multiLevelType w:val="multilevel"/>
    <w:tmpl w:val="39FE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27DF1"/>
    <w:multiLevelType w:val="multilevel"/>
    <w:tmpl w:val="A0FA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F667E"/>
    <w:multiLevelType w:val="multilevel"/>
    <w:tmpl w:val="7820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176C4"/>
    <w:multiLevelType w:val="multilevel"/>
    <w:tmpl w:val="3878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86183"/>
    <w:multiLevelType w:val="multilevel"/>
    <w:tmpl w:val="5304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06542"/>
    <w:multiLevelType w:val="multilevel"/>
    <w:tmpl w:val="A40282CA"/>
    <w:lvl w:ilvl="0">
      <w:start w:val="4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3432214A"/>
    <w:multiLevelType w:val="multilevel"/>
    <w:tmpl w:val="ADA8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5A5642"/>
    <w:multiLevelType w:val="multilevel"/>
    <w:tmpl w:val="675EFFBE"/>
    <w:lvl w:ilvl="0">
      <w:start w:val="1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41481E0D"/>
    <w:multiLevelType w:val="multilevel"/>
    <w:tmpl w:val="0B8C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21B8A"/>
    <w:multiLevelType w:val="multilevel"/>
    <w:tmpl w:val="45C8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E51AB"/>
    <w:multiLevelType w:val="multilevel"/>
    <w:tmpl w:val="92E8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562D0"/>
    <w:multiLevelType w:val="multilevel"/>
    <w:tmpl w:val="0CF8C578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46514404"/>
    <w:multiLevelType w:val="multilevel"/>
    <w:tmpl w:val="145A1D2A"/>
    <w:lvl w:ilvl="0">
      <w:start w:val="5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46A72D33"/>
    <w:multiLevelType w:val="multilevel"/>
    <w:tmpl w:val="834A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770DE"/>
    <w:multiLevelType w:val="multilevel"/>
    <w:tmpl w:val="660A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34598"/>
    <w:multiLevelType w:val="multilevel"/>
    <w:tmpl w:val="3B78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0620F"/>
    <w:multiLevelType w:val="multilevel"/>
    <w:tmpl w:val="503C8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957A2C"/>
    <w:multiLevelType w:val="multilevel"/>
    <w:tmpl w:val="8F24DE52"/>
    <w:lvl w:ilvl="0">
      <w:start w:val="4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5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abstractNum w:abstractNumId="26" w15:restartNumberingAfterBreak="0">
    <w:nsid w:val="5AF82390"/>
    <w:multiLevelType w:val="multilevel"/>
    <w:tmpl w:val="F2843C0E"/>
    <w:lvl w:ilvl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7" w15:restartNumberingAfterBreak="0">
    <w:nsid w:val="5D0562D2"/>
    <w:multiLevelType w:val="multilevel"/>
    <w:tmpl w:val="BAA4AD46"/>
    <w:lvl w:ilvl="0">
      <w:start w:val="3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5D77652E"/>
    <w:multiLevelType w:val="multilevel"/>
    <w:tmpl w:val="BADE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1F1374"/>
    <w:multiLevelType w:val="multilevel"/>
    <w:tmpl w:val="E814D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DE08DE"/>
    <w:multiLevelType w:val="multilevel"/>
    <w:tmpl w:val="ACF230F0"/>
    <w:lvl w:ilvl="0">
      <w:start w:val="2"/>
      <w:numFmt w:val="decimal"/>
      <w:lvlText w:val="%1."/>
      <w:lvlJc w:val="left"/>
      <w:pPr>
        <w:ind w:left="0" w:firstLine="0"/>
      </w:pPr>
      <w:rPr>
        <w:color w:val="3370FF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1" w15:restartNumberingAfterBreak="0">
    <w:nsid w:val="6EFB59ED"/>
    <w:multiLevelType w:val="multilevel"/>
    <w:tmpl w:val="5F26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D56C0F"/>
    <w:multiLevelType w:val="multilevel"/>
    <w:tmpl w:val="8844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1A3E52"/>
    <w:multiLevelType w:val="multilevel"/>
    <w:tmpl w:val="1D92D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116517">
    <w:abstractNumId w:val="25"/>
  </w:num>
  <w:num w:numId="2" w16cid:durableId="1023284049">
    <w:abstractNumId w:val="3"/>
  </w:num>
  <w:num w:numId="3" w16cid:durableId="1013340551">
    <w:abstractNumId w:val="29"/>
  </w:num>
  <w:num w:numId="4" w16cid:durableId="472672742">
    <w:abstractNumId w:val="23"/>
  </w:num>
  <w:num w:numId="5" w16cid:durableId="850334784">
    <w:abstractNumId w:val="13"/>
  </w:num>
  <w:num w:numId="6" w16cid:durableId="485820709">
    <w:abstractNumId w:val="31"/>
  </w:num>
  <w:num w:numId="7" w16cid:durableId="345644349">
    <w:abstractNumId w:val="16"/>
  </w:num>
  <w:num w:numId="8" w16cid:durableId="1436899518">
    <w:abstractNumId w:val="20"/>
  </w:num>
  <w:num w:numId="9" w16cid:durableId="355154124">
    <w:abstractNumId w:val="10"/>
  </w:num>
  <w:num w:numId="10" w16cid:durableId="345599365">
    <w:abstractNumId w:val="7"/>
  </w:num>
  <w:num w:numId="11" w16cid:durableId="501160493">
    <w:abstractNumId w:val="17"/>
  </w:num>
  <w:num w:numId="12" w16cid:durableId="1618678882">
    <w:abstractNumId w:val="33"/>
  </w:num>
  <w:num w:numId="13" w16cid:durableId="586620306">
    <w:abstractNumId w:val="22"/>
  </w:num>
  <w:num w:numId="14" w16cid:durableId="934170266">
    <w:abstractNumId w:val="32"/>
  </w:num>
  <w:num w:numId="15" w16cid:durableId="1214973019">
    <w:abstractNumId w:val="11"/>
  </w:num>
  <w:num w:numId="16" w16cid:durableId="1452702132">
    <w:abstractNumId w:val="15"/>
  </w:num>
  <w:num w:numId="17" w16cid:durableId="1711612860">
    <w:abstractNumId w:val="21"/>
  </w:num>
  <w:num w:numId="18" w16cid:durableId="2132478609">
    <w:abstractNumId w:val="8"/>
  </w:num>
  <w:num w:numId="19" w16cid:durableId="708335219">
    <w:abstractNumId w:val="28"/>
  </w:num>
  <w:num w:numId="20" w16cid:durableId="1251423348">
    <w:abstractNumId w:val="2"/>
  </w:num>
  <w:num w:numId="21" w16cid:durableId="863447952">
    <w:abstractNumId w:val="5"/>
  </w:num>
  <w:num w:numId="22" w16cid:durableId="1355620482">
    <w:abstractNumId w:val="9"/>
  </w:num>
  <w:num w:numId="23" w16cid:durableId="1981185993">
    <w:abstractNumId w:val="4"/>
  </w:num>
  <w:num w:numId="24" w16cid:durableId="1190408374">
    <w:abstractNumId w:val="1"/>
  </w:num>
  <w:num w:numId="25" w16cid:durableId="1576282321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95191234">
    <w:abstractNumId w:val="18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06168442">
    <w:abstractNumId w:val="27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687026147">
    <w:abstractNumId w:val="12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1611618891">
    <w:abstractNumId w:val="19"/>
    <w:lvlOverride w:ilvl="0">
      <w:startOverride w:val="5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200377474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626622165">
    <w:abstractNumId w:val="30"/>
    <w:lvlOverride w:ilvl="0">
      <w:startOverride w:val="2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87699001">
    <w:abstractNumId w:val="26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947546729">
    <w:abstractNumId w:val="24"/>
    <w:lvlOverride w:ilvl="0">
      <w:startOverride w:val="4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654644731">
    <w:abstractNumId w:val="0"/>
    <w:lvlOverride w:ilvl="0">
      <w:startOverride w:val="5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32D49"/>
    <w:rsid w:val="0006558A"/>
    <w:rsid w:val="000E7E9A"/>
    <w:rsid w:val="000F70DA"/>
    <w:rsid w:val="00100494"/>
    <w:rsid w:val="00101B93"/>
    <w:rsid w:val="001E1F81"/>
    <w:rsid w:val="00396E94"/>
    <w:rsid w:val="003A623F"/>
    <w:rsid w:val="003F4928"/>
    <w:rsid w:val="003F671B"/>
    <w:rsid w:val="0047501E"/>
    <w:rsid w:val="004B69B4"/>
    <w:rsid w:val="004E75DC"/>
    <w:rsid w:val="00561608"/>
    <w:rsid w:val="00586B7D"/>
    <w:rsid w:val="0066095C"/>
    <w:rsid w:val="006915FA"/>
    <w:rsid w:val="006A6473"/>
    <w:rsid w:val="006B0E4C"/>
    <w:rsid w:val="006E27FA"/>
    <w:rsid w:val="0071790F"/>
    <w:rsid w:val="007260BF"/>
    <w:rsid w:val="0074647B"/>
    <w:rsid w:val="007B7287"/>
    <w:rsid w:val="007F47ED"/>
    <w:rsid w:val="00806A77"/>
    <w:rsid w:val="00841261"/>
    <w:rsid w:val="00881BC7"/>
    <w:rsid w:val="008C06BE"/>
    <w:rsid w:val="009278F1"/>
    <w:rsid w:val="00962E05"/>
    <w:rsid w:val="00980E21"/>
    <w:rsid w:val="009F75ED"/>
    <w:rsid w:val="00A16C01"/>
    <w:rsid w:val="00A7252D"/>
    <w:rsid w:val="00A8700C"/>
    <w:rsid w:val="00B425D1"/>
    <w:rsid w:val="00C11F1E"/>
    <w:rsid w:val="00C33CB4"/>
    <w:rsid w:val="00C347D3"/>
    <w:rsid w:val="00C72F57"/>
    <w:rsid w:val="00CC096C"/>
    <w:rsid w:val="00D0491C"/>
    <w:rsid w:val="00DA2AB4"/>
    <w:rsid w:val="00E01945"/>
    <w:rsid w:val="00E77B3F"/>
    <w:rsid w:val="00EE5668"/>
    <w:rsid w:val="00F22E67"/>
    <w:rsid w:val="00FA5D25"/>
    <w:rsid w:val="00FC0BFE"/>
    <w:rsid w:val="00FD37B1"/>
    <w:rsid w:val="00FD6A30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D85D2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9278F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40">
    <w:name w:val="标题 4 字符"/>
    <w:basedOn w:val="a0"/>
    <w:link w:val="4"/>
    <w:uiPriority w:val="9"/>
    <w:rsid w:val="009278F1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f3">
    <w:name w:val="Unresolved Mention"/>
    <w:basedOn w:val="a0"/>
    <w:uiPriority w:val="99"/>
    <w:semiHidden/>
    <w:unhideWhenUsed/>
    <w:rsid w:val="009278F1"/>
    <w:rPr>
      <w:color w:val="605E5C"/>
      <w:shd w:val="clear" w:color="auto" w:fill="E1DFDD"/>
    </w:rPr>
  </w:style>
  <w:style w:type="paragraph" w:styleId="HTML2">
    <w:name w:val="HTML Preformatted"/>
    <w:basedOn w:val="a"/>
    <w:link w:val="HTML3"/>
    <w:uiPriority w:val="99"/>
    <w:semiHidden/>
    <w:unhideWhenUsed/>
    <w:rsid w:val="004E75DC"/>
    <w:rPr>
      <w:rFonts w:ascii="Courier New" w:hAnsi="Courier New" w:cs="Courier New"/>
      <w:sz w:val="20"/>
      <w:szCs w:val="20"/>
    </w:rPr>
  </w:style>
  <w:style w:type="character" w:customStyle="1" w:styleId="HTML3">
    <w:name w:val="HTML 预设格式 字符"/>
    <w:basedOn w:val="a0"/>
    <w:link w:val="HTML2"/>
    <w:uiPriority w:val="99"/>
    <w:semiHidden/>
    <w:rsid w:val="004E75DC"/>
    <w:rPr>
      <w:rFonts w:ascii="Courier New" w:eastAsia="华文宋体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822B22F4B34D62A939018C76A0724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47444F-1FB7-4254-AA84-BDEBAA77FA08}"/>
      </w:docPartPr>
      <w:docPartBody>
        <w:p w:rsidR="00357211" w:rsidRDefault="00000000">
          <w:pPr>
            <w:pStyle w:val="03822B22F4B34D62A939018C76A07248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2D"/>
    <w:rsid w:val="00306E2D"/>
    <w:rsid w:val="00357211"/>
    <w:rsid w:val="003A623F"/>
    <w:rsid w:val="007B3F07"/>
    <w:rsid w:val="00893AE8"/>
    <w:rsid w:val="00A7252D"/>
    <w:rsid w:val="00C61C76"/>
    <w:rsid w:val="00D90303"/>
    <w:rsid w:val="00EC3BDC"/>
    <w:rsid w:val="00F641B0"/>
    <w:rsid w:val="00FD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3822B22F4B34D62A939018C76A07248">
    <w:name w:val="03822B22F4B34D62A939018C76A07248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2026-05-15T00:00:00</PublishDate>
  <Abstract/>
  <CompanyAddress>指导老师：杨乐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TotalTime>15</TotalTime>
  <Pages>8</Pages>
  <Words>885</Words>
  <Characters>1170</Characters>
  <Application>Microsoft Office Word</Application>
  <DocSecurity>0</DocSecurity>
  <Lines>68</Lines>
  <Paragraphs>57</Paragraphs>
  <ScaleCrop>false</ScaleCrop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cp:lastModifiedBy/>
  <cp:revision>1</cp:revision>
  <dcterms:created xsi:type="dcterms:W3CDTF">2023-03-29T02:15:00Z</dcterms:created>
  <dcterms:modified xsi:type="dcterms:W3CDTF">2026-05-18T11:43:00Z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</Properties>
</file>