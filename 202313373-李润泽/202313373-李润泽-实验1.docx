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华文宋体" w:eastAsia="华文宋体" w:hAnsi="华文宋体" w:cs="华文宋体"/>
          <w:color w:val="000000" w:themeColor="text1"/>
          <w:kern w:val="2"/>
          <w:sz w:val="21"/>
        </w:rPr>
        <w:id w:val="312919854"/>
      </w:sdtPr>
      <w:sdtEndPr>
        <w:rPr>
          <w:rFonts w:ascii="宋体" w:eastAsia="宋体" w:hAnsi="宋体"/>
          <w:sz w:val="28"/>
          <w:szCs w:val="28"/>
        </w:rPr>
      </w:sdtEndPr>
      <w:sdtContent>
        <w:p w14:paraId="4D54C570" w14:textId="77777777" w:rsidR="0071790F" w:rsidRPr="00E62CEA" w:rsidRDefault="00000000">
          <w:pPr>
            <w:pStyle w:val="af1"/>
            <w:spacing w:before="1540" w:after="240"/>
            <w:jc w:val="center"/>
            <w:rPr>
              <w:rFonts w:hint="eastAsia"/>
              <w:color w:val="000000" w:themeColor="text1"/>
            </w:rPr>
          </w:pPr>
          <w:r w:rsidRPr="00E62CEA">
            <w:rPr>
              <w:rFonts w:ascii="宋体" w:eastAsia="宋体" w:hAnsi="宋体" w:cs="宋体"/>
              <w:noProof/>
              <w:color w:val="000000" w:themeColor="text1"/>
              <w:sz w:val="24"/>
              <w:szCs w:val="24"/>
            </w:rPr>
            <w:drawing>
              <wp:inline distT="0" distB="0" distL="114300" distR="114300" wp14:anchorId="041EE7D6" wp14:editId="30B0B983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eastAsia="华文中宋" w:hAnsi="华文中宋" w:cstheme="majorBidi"/>
              <w:b/>
              <w:bCs/>
              <w:caps/>
              <w:color w:val="000000" w:themeColor="text1"/>
              <w:sz w:val="72"/>
              <w:szCs w:val="72"/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827310E" w14:textId="77777777" w:rsidR="0071790F" w:rsidRPr="00E62CEA" w:rsidRDefault="00000000">
              <w:pPr>
                <w:pStyle w:val="af1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华文中宋" w:eastAsia="华文中宋" w:hAnsi="华文中宋" w:cstheme="majorBidi" w:hint="eastAsia"/>
                  <w:b/>
                  <w:bCs/>
                  <w:caps/>
                  <w:color w:val="000000" w:themeColor="text1"/>
                  <w:sz w:val="80"/>
                  <w:szCs w:val="80"/>
                </w:rPr>
              </w:pPr>
              <w:r w:rsidRPr="00E62CEA">
                <w:rPr>
                  <w:rFonts w:ascii="华文中宋" w:eastAsia="华文中宋" w:hAnsi="华文中宋" w:cstheme="majorBidi" w:hint="eastAsia"/>
                  <w:b/>
                  <w:bCs/>
                  <w:caps/>
                  <w:color w:val="000000" w:themeColor="text1"/>
                  <w:sz w:val="72"/>
                  <w:szCs w:val="72"/>
                </w:rPr>
                <w:t>工控软件基础          课程实验报告</w:t>
              </w:r>
            </w:p>
          </w:sdtContent>
        </w:sdt>
        <w:p w14:paraId="2291B7FC" w14:textId="77777777" w:rsidR="0071790F" w:rsidRPr="00E62CEA" w:rsidRDefault="0071790F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000000" w:themeColor="text1"/>
              <w:sz w:val="28"/>
              <w:szCs w:val="28"/>
            </w:rPr>
          </w:pPr>
        </w:p>
        <w:p w14:paraId="4B4C067A" w14:textId="77777777" w:rsidR="0071790F" w:rsidRPr="00E62CEA" w:rsidRDefault="0071790F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000000" w:themeColor="text1"/>
              <w:sz w:val="28"/>
              <w:szCs w:val="28"/>
            </w:rPr>
          </w:pPr>
        </w:p>
        <w:p w14:paraId="3EA15E8C" w14:textId="77777777" w:rsidR="0071790F" w:rsidRPr="00E62CEA" w:rsidRDefault="0071790F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000000" w:themeColor="text1"/>
              <w:sz w:val="28"/>
              <w:szCs w:val="28"/>
            </w:rPr>
          </w:pPr>
        </w:p>
        <w:p w14:paraId="4FB4EDBC" w14:textId="55DAE907" w:rsidR="0071790F" w:rsidRPr="00E62CEA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000000" w:themeColor="text1"/>
              <w:sz w:val="28"/>
              <w:szCs w:val="28"/>
            </w:rPr>
          </w:pPr>
          <w:r w:rsidRPr="00E62CEA">
            <w:rPr>
              <w:rFonts w:asciiTheme="minorHAnsi" w:hAnsiTheme="minorHAnsi" w:hint="eastAsia"/>
              <w:color w:val="000000" w:themeColor="text1"/>
              <w:sz w:val="28"/>
              <w:szCs w:val="28"/>
            </w:rPr>
            <w:t>项目名称：</w:t>
          </w:r>
          <w:r w:rsidR="00396E94" w:rsidRPr="00E62CEA">
            <w:rPr>
              <w:rFonts w:asciiTheme="minorHAnsi" w:hAnsiTheme="minorHAnsi" w:hint="eastAsia"/>
              <w:color w:val="000000" w:themeColor="text1"/>
              <w:sz w:val="28"/>
              <w:szCs w:val="28"/>
            </w:rPr>
            <w:t>Git</w:t>
          </w:r>
          <w:r w:rsidR="008F1870" w:rsidRPr="00E62CEA">
            <w:rPr>
              <w:rFonts w:asciiTheme="minorHAnsi" w:hAnsiTheme="minorHAnsi" w:hint="eastAsia"/>
              <w:color w:val="000000" w:themeColor="text1"/>
              <w:sz w:val="28"/>
              <w:szCs w:val="28"/>
            </w:rPr>
            <w:t>H</w:t>
          </w:r>
          <w:r w:rsidR="00396E94" w:rsidRPr="00E62CEA">
            <w:rPr>
              <w:rFonts w:asciiTheme="minorHAnsi" w:hAnsiTheme="minorHAnsi" w:hint="eastAsia"/>
              <w:color w:val="000000" w:themeColor="text1"/>
              <w:sz w:val="28"/>
              <w:szCs w:val="28"/>
            </w:rPr>
            <w:t>ub</w:t>
          </w:r>
          <w:r w:rsidR="00396E94" w:rsidRPr="00E62CEA">
            <w:rPr>
              <w:rFonts w:asciiTheme="minorHAnsi" w:hAnsiTheme="minorHAnsi" w:hint="eastAsia"/>
              <w:color w:val="000000" w:themeColor="text1"/>
              <w:sz w:val="28"/>
              <w:szCs w:val="28"/>
            </w:rPr>
            <w:t>第一次实验</w:t>
          </w:r>
        </w:p>
        <w:p w14:paraId="6B112D12" w14:textId="15F44AAD" w:rsidR="0071790F" w:rsidRPr="00E62CEA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000000" w:themeColor="text1"/>
              <w:sz w:val="28"/>
              <w:szCs w:val="28"/>
            </w:rPr>
          </w:pPr>
          <w:r w:rsidRPr="00E62CEA">
            <w:rPr>
              <w:rFonts w:asciiTheme="minorHAnsi" w:hAnsiTheme="minorHAnsi"/>
              <w:color w:val="000000" w:themeColor="text1"/>
              <w:sz w:val="28"/>
              <w:szCs w:val="28"/>
            </w:rPr>
            <w:t>实验时间</w:t>
          </w:r>
          <w:r w:rsidRPr="00E62CEA">
            <w:rPr>
              <w:rFonts w:asciiTheme="minorHAnsi" w:hAnsiTheme="minorHAnsi" w:hint="eastAsia"/>
              <w:color w:val="000000" w:themeColor="text1"/>
              <w:sz w:val="28"/>
              <w:szCs w:val="28"/>
            </w:rPr>
            <w:t>：第</w:t>
          </w:r>
          <w:r w:rsidR="00396E94" w:rsidRPr="00E62CEA">
            <w:rPr>
              <w:rFonts w:asciiTheme="minorHAnsi" w:hAnsiTheme="minorHAnsi" w:hint="eastAsia"/>
              <w:color w:val="000000" w:themeColor="text1"/>
              <w:sz w:val="28"/>
              <w:szCs w:val="28"/>
            </w:rPr>
            <w:t>10</w:t>
          </w:r>
          <w:r w:rsidRPr="00E62CEA">
            <w:rPr>
              <w:rFonts w:asciiTheme="minorHAnsi" w:hAnsiTheme="minorHAnsi" w:hint="eastAsia"/>
              <w:color w:val="000000" w:themeColor="text1"/>
              <w:sz w:val="28"/>
              <w:szCs w:val="28"/>
            </w:rPr>
            <w:t>周，星期</w:t>
          </w:r>
          <w:r w:rsidR="00396E94" w:rsidRPr="00E62CEA">
            <w:rPr>
              <w:rFonts w:asciiTheme="minorHAnsi" w:hAnsiTheme="minorHAnsi" w:hint="eastAsia"/>
              <w:color w:val="000000" w:themeColor="text1"/>
              <w:sz w:val="28"/>
              <w:szCs w:val="28"/>
            </w:rPr>
            <w:t>五</w:t>
          </w:r>
          <w:r w:rsidRPr="00E62CEA">
            <w:rPr>
              <w:rFonts w:asciiTheme="minorHAnsi" w:hAnsiTheme="minorHAnsi" w:hint="eastAsia"/>
              <w:color w:val="000000" w:themeColor="text1"/>
              <w:sz w:val="28"/>
              <w:szCs w:val="28"/>
            </w:rPr>
            <w:t>第</w:t>
          </w:r>
          <w:r w:rsidR="00396E94" w:rsidRPr="00E62CEA">
            <w:rPr>
              <w:rFonts w:asciiTheme="minorHAnsi" w:hAnsiTheme="minorHAnsi" w:hint="eastAsia"/>
              <w:color w:val="000000" w:themeColor="text1"/>
              <w:sz w:val="28"/>
              <w:szCs w:val="28"/>
            </w:rPr>
            <w:t>5</w:t>
          </w:r>
          <w:r w:rsidRPr="00E62CEA">
            <w:rPr>
              <w:rFonts w:asciiTheme="minorHAnsi" w:hAnsiTheme="minorHAnsi" w:hint="eastAsia"/>
              <w:color w:val="000000" w:themeColor="text1"/>
              <w:sz w:val="28"/>
              <w:szCs w:val="28"/>
            </w:rPr>
            <w:t>~</w:t>
          </w:r>
          <w:r w:rsidR="00396E94" w:rsidRPr="00E62CEA">
            <w:rPr>
              <w:rFonts w:asciiTheme="minorHAnsi" w:hAnsiTheme="minorHAnsi" w:hint="eastAsia"/>
              <w:color w:val="000000" w:themeColor="text1"/>
              <w:sz w:val="28"/>
              <w:szCs w:val="28"/>
            </w:rPr>
            <w:t>8</w:t>
          </w:r>
          <w:r w:rsidRPr="00E62CEA">
            <w:rPr>
              <w:rFonts w:asciiTheme="minorHAnsi" w:hAnsiTheme="minorHAnsi" w:hint="eastAsia"/>
              <w:color w:val="000000" w:themeColor="text1"/>
              <w:sz w:val="28"/>
              <w:szCs w:val="28"/>
            </w:rPr>
            <w:t>节</w:t>
          </w:r>
        </w:p>
        <w:p w14:paraId="0CFAFB56" w14:textId="00E97D7B" w:rsidR="0071790F" w:rsidRPr="00E62CEA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000000" w:themeColor="text1"/>
              <w:sz w:val="28"/>
              <w:szCs w:val="28"/>
            </w:rPr>
          </w:pPr>
          <w:r w:rsidRPr="00E62CEA">
            <w:rPr>
              <w:rFonts w:asciiTheme="minorHAnsi" w:hAnsiTheme="minorHAnsi" w:hint="eastAsia"/>
              <w:color w:val="000000" w:themeColor="text1"/>
              <w:sz w:val="28"/>
              <w:szCs w:val="28"/>
            </w:rPr>
            <w:t>专业班级：</w:t>
          </w:r>
          <w:r w:rsidR="00396E94" w:rsidRPr="00E62CEA">
            <w:rPr>
              <w:rFonts w:asciiTheme="minorHAnsi" w:hAnsiTheme="minorHAnsi" w:hint="eastAsia"/>
              <w:color w:val="000000" w:themeColor="text1"/>
              <w:sz w:val="28"/>
              <w:szCs w:val="28"/>
            </w:rPr>
            <w:t>测控</w:t>
          </w:r>
          <w:r w:rsidR="00396E94" w:rsidRPr="00E62CEA">
            <w:rPr>
              <w:rFonts w:asciiTheme="minorHAnsi" w:hAnsiTheme="minorHAnsi" w:hint="eastAsia"/>
              <w:color w:val="000000" w:themeColor="text1"/>
              <w:sz w:val="28"/>
              <w:szCs w:val="28"/>
            </w:rPr>
            <w:t xml:space="preserve">2301 </w:t>
          </w:r>
        </w:p>
        <w:p w14:paraId="1388C605" w14:textId="42D8DD18" w:rsidR="0071790F" w:rsidRPr="00E62CEA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000000" w:themeColor="text1"/>
              <w:sz w:val="28"/>
              <w:szCs w:val="28"/>
            </w:rPr>
          </w:pPr>
          <w:r w:rsidRPr="00E62CEA">
            <w:rPr>
              <w:rFonts w:asciiTheme="minorHAnsi" w:hAnsiTheme="minorHAnsi" w:hint="eastAsia"/>
              <w:color w:val="000000" w:themeColor="text1"/>
              <w:sz w:val="28"/>
              <w:szCs w:val="28"/>
            </w:rPr>
            <w:t>实验人姓名：</w:t>
          </w:r>
          <w:r w:rsidR="00396E94" w:rsidRPr="00E62CEA">
            <w:rPr>
              <w:rFonts w:asciiTheme="minorHAnsi" w:hAnsiTheme="minorHAnsi" w:hint="eastAsia"/>
              <w:color w:val="000000" w:themeColor="text1"/>
              <w:sz w:val="28"/>
              <w:szCs w:val="28"/>
            </w:rPr>
            <w:t>李润泽</w:t>
          </w:r>
          <w:r w:rsidR="00396E94" w:rsidRPr="00E62CEA">
            <w:rPr>
              <w:rFonts w:asciiTheme="minorHAnsi" w:hAnsiTheme="minorHAnsi" w:hint="eastAsia"/>
              <w:color w:val="000000" w:themeColor="text1"/>
              <w:sz w:val="28"/>
              <w:szCs w:val="28"/>
            </w:rPr>
            <w:t xml:space="preserve"> </w:t>
          </w:r>
        </w:p>
        <w:p w14:paraId="01217501" w14:textId="591DA93C" w:rsidR="0071790F" w:rsidRPr="00E62CEA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000000" w:themeColor="text1"/>
              <w:sz w:val="28"/>
              <w:szCs w:val="28"/>
            </w:rPr>
          </w:pPr>
          <w:r w:rsidRPr="00E62CEA">
            <w:rPr>
              <w:rFonts w:asciiTheme="minorHAnsi" w:hAnsiTheme="minorHAnsi" w:hint="eastAsia"/>
              <w:color w:val="000000" w:themeColor="text1"/>
              <w:sz w:val="28"/>
              <w:szCs w:val="28"/>
            </w:rPr>
            <w:t>实验人学号：</w:t>
          </w:r>
          <w:r w:rsidR="00396E94" w:rsidRPr="00E62CEA">
            <w:rPr>
              <w:rFonts w:asciiTheme="minorHAnsi" w:hAnsiTheme="minorHAnsi" w:hint="eastAsia"/>
              <w:color w:val="000000" w:themeColor="text1"/>
              <w:sz w:val="28"/>
              <w:szCs w:val="28"/>
            </w:rPr>
            <w:t xml:space="preserve">202313373 </w:t>
          </w:r>
        </w:p>
        <w:p w14:paraId="7B9249E7" w14:textId="77777777" w:rsidR="0071790F" w:rsidRPr="00E62CEA" w:rsidRDefault="0071790F">
          <w:pPr>
            <w:pStyle w:val="af1"/>
            <w:jc w:val="center"/>
            <w:rPr>
              <w:rFonts w:hint="eastAsia"/>
              <w:color w:val="000000" w:themeColor="text1"/>
              <w:sz w:val="28"/>
              <w:szCs w:val="28"/>
            </w:rPr>
          </w:pPr>
        </w:p>
        <w:p w14:paraId="362A1902" w14:textId="77777777" w:rsidR="0071790F" w:rsidRPr="00E62CEA" w:rsidRDefault="0071790F">
          <w:pPr>
            <w:pStyle w:val="af1"/>
            <w:jc w:val="center"/>
            <w:rPr>
              <w:rFonts w:hint="eastAsia"/>
              <w:color w:val="000000" w:themeColor="text1"/>
              <w:sz w:val="28"/>
              <w:szCs w:val="28"/>
            </w:rPr>
          </w:pPr>
        </w:p>
        <w:p w14:paraId="080E2AEF" w14:textId="77777777" w:rsidR="0071790F" w:rsidRPr="00E62CEA" w:rsidRDefault="00000000">
          <w:pPr>
            <w:pStyle w:val="af1"/>
            <w:jc w:val="center"/>
            <w:rPr>
              <w:rFonts w:hint="eastAsia"/>
              <w:color w:val="000000" w:themeColor="text1"/>
              <w:sz w:val="28"/>
              <w:szCs w:val="28"/>
            </w:rPr>
          </w:pPr>
          <w:r w:rsidRPr="00E62CEA">
            <w:rPr>
              <w:rFonts w:hint="eastAsia"/>
              <w:color w:val="000000" w:themeColor="text1"/>
              <w:sz w:val="28"/>
              <w:szCs w:val="28"/>
            </w:rPr>
            <w:t>光机电一体化河北省实验教学示范中心</w:t>
          </w:r>
        </w:p>
        <w:p w14:paraId="2291D80F" w14:textId="77777777" w:rsidR="0071790F" w:rsidRPr="00E62CEA" w:rsidRDefault="0071790F">
          <w:pPr>
            <w:pStyle w:val="af1"/>
            <w:spacing w:before="480"/>
            <w:jc w:val="center"/>
            <w:rPr>
              <w:rFonts w:hint="eastAsia"/>
              <w:color w:val="000000" w:themeColor="text1"/>
            </w:rPr>
          </w:pPr>
        </w:p>
        <w:p w14:paraId="501A8AFE" w14:textId="77777777" w:rsidR="0071790F" w:rsidRPr="00E62CEA" w:rsidRDefault="00000000">
          <w:pPr>
            <w:spacing w:line="360" w:lineRule="exact"/>
            <w:jc w:val="left"/>
            <w:rPr>
              <w:rFonts w:ascii="仿宋" w:eastAsia="仿宋" w:hAnsi="仿宋" w:hint="eastAsia"/>
              <w:bCs/>
              <w:color w:val="000000" w:themeColor="text1"/>
              <w:sz w:val="24"/>
              <w:szCs w:val="24"/>
              <w:u w:val="single"/>
            </w:rPr>
          </w:pPr>
          <w:r w:rsidRPr="00E62CEA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6C995FC" wp14:editId="7E8B8B48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DAF387" w14:textId="2FEF9D05" w:rsidR="0071790F" w:rsidRDefault="00000000">
                                <w:pPr>
                                  <w:pStyle w:val="af1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08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 w:rsidR="00396E94"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2026-5-8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96E94"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2BBD549E" w14:textId="4F0F2FC0" w:rsidR="0071790F" w:rsidRDefault="00000000">
                                <w:pPr>
                                  <w:pStyle w:val="af1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96E94">
                                      <w:rPr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指导老师：</w:t>
                                    </w:r>
                                    <w:r w:rsidR="00396E94"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6C995FC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42" o:spid="_x0000_s1026" type="#_x0000_t202" style="position:absolute;margin-left:.7pt;margin-top:706.65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" filled="f" stroked="f" strokeweight=".5pt">
                    <v:textbox style="mso-fit-shape-to-text:t" inset="0,0,0,0">
                      <w:txbxContent>
                        <w:p w14:paraId="35DAF387" w14:textId="2FEF9D05" w:rsidR="0071790F" w:rsidRDefault="00000000">
                          <w:pPr>
                            <w:pStyle w:val="af1"/>
                            <w:jc w:val="center"/>
                            <w:rPr>
                              <w:rFonts w:hint="eastAsia"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08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396E94"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</w:rPr>
                                <w:t>2026-5-8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96E94"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2BBD549E" w14:textId="4F0F2FC0" w:rsidR="0071790F" w:rsidRDefault="00000000">
                          <w:pPr>
                            <w:pStyle w:val="af1"/>
                            <w:jc w:val="center"/>
                            <w:rPr>
                              <w:rFonts w:hint="eastAsia"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96E94">
                                <w:rPr>
                                  <w:color w:val="4472C4" w:themeColor="accent1"/>
                                  <w:sz w:val="24"/>
                                  <w:szCs w:val="24"/>
                                </w:rPr>
                                <w:t>指导老师：</w:t>
                              </w:r>
                              <w:r w:rsidR="00396E94"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</w:rPr>
                                <w:t>杨乐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E62CEA">
            <w:rPr>
              <w:rFonts w:ascii="宋体" w:eastAsia="宋体" w:hAnsi="宋体"/>
              <w:color w:val="000000" w:themeColor="text1"/>
              <w:sz w:val="28"/>
              <w:szCs w:val="28"/>
            </w:rPr>
            <w:br w:type="page"/>
          </w:r>
        </w:p>
        <w:p w14:paraId="2553206C" w14:textId="77777777" w:rsidR="0071790F" w:rsidRPr="00E62CEA" w:rsidRDefault="00000000">
          <w:pPr>
            <w:widowControl/>
            <w:jc w:val="left"/>
            <w:rPr>
              <w:rFonts w:ascii="宋体" w:eastAsia="宋体" w:hAnsi="宋体" w:hint="eastAsia"/>
              <w:color w:val="000000" w:themeColor="text1"/>
              <w:sz w:val="28"/>
              <w:szCs w:val="28"/>
            </w:rPr>
          </w:pPr>
        </w:p>
      </w:sdtContent>
    </w:sdt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71790F" w:rsidRPr="00E62CEA" w14:paraId="47F3071E" w14:textId="77777777" w:rsidTr="004E75DC">
        <w:trPr>
          <w:trHeight w:val="2117"/>
        </w:trPr>
        <w:tc>
          <w:tcPr>
            <w:tcW w:w="8522" w:type="dxa"/>
          </w:tcPr>
          <w:p w14:paraId="010F832A" w14:textId="77777777" w:rsidR="0071790F" w:rsidRPr="00E62CEA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000000" w:themeColor="text1"/>
                <w:kern w:val="0"/>
                <w:sz w:val="28"/>
                <w:szCs w:val="28"/>
              </w:rPr>
            </w:pPr>
            <w:r w:rsidRPr="00E62CEA">
              <w:rPr>
                <w:rFonts w:ascii="华文中宋" w:eastAsia="华文中宋" w:hAnsi="华文中宋" w:cstheme="majorBidi" w:hint="eastAsia"/>
                <w:b/>
                <w:bCs/>
                <w:caps/>
                <w:color w:val="000000" w:themeColor="text1"/>
                <w:kern w:val="0"/>
                <w:sz w:val="28"/>
                <w:szCs w:val="28"/>
              </w:rPr>
              <w:t>一、实验目的</w:t>
            </w:r>
          </w:p>
          <w:p w14:paraId="35DB8161" w14:textId="79E7DC38" w:rsidR="00396E94" w:rsidRPr="00E62CEA" w:rsidRDefault="00000000" w:rsidP="00396E94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E62CEA"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  <w:t>1.</w:t>
            </w:r>
            <w:r w:rsidR="00396E94" w:rsidRPr="00E62CEA">
              <w:rPr>
                <w:rFonts w:ascii="宋体" w:eastAsia="宋体" w:hAnsi="宋体"/>
                <w:color w:val="000000" w:themeColor="text1"/>
                <w:sz w:val="28"/>
                <w:szCs w:val="28"/>
              </w:rPr>
              <w:t>了解Git与GitHub的发展背景及基本概念。</w:t>
            </w:r>
          </w:p>
          <w:p w14:paraId="5751E020" w14:textId="4EF85318" w:rsidR="00396E94" w:rsidRPr="00E62CEA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E62CEA"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  <w:t>2.</w:t>
            </w:r>
            <w:r w:rsidR="00396E94" w:rsidRPr="00E62CEA">
              <w:rPr>
                <w:rFonts w:ascii="宋体" w:eastAsia="宋体" w:hAnsi="宋体"/>
                <w:color w:val="000000" w:themeColor="text1"/>
                <w:sz w:val="28"/>
                <w:szCs w:val="28"/>
              </w:rPr>
              <w:t>学习安装Git客户端（Windows/Mac/Linux）。</w:t>
            </w:r>
          </w:p>
          <w:p w14:paraId="097CB505" w14:textId="77777777" w:rsidR="0071790F" w:rsidRPr="00E62CEA" w:rsidRDefault="00396E94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E62CEA"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  <w:t>3.学习添加SSH秘</w:t>
            </w:r>
            <w:proofErr w:type="gramStart"/>
            <w:r w:rsidRPr="00E62CEA"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  <w:t>钥</w:t>
            </w:r>
            <w:proofErr w:type="gramEnd"/>
            <w:r w:rsidRPr="00E62CEA"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  <w:t>。</w:t>
            </w:r>
          </w:p>
          <w:p w14:paraId="0F53ADB6" w14:textId="27E34ED8" w:rsidR="00396E94" w:rsidRPr="00E62CEA" w:rsidRDefault="00396E94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E62CEA"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  <w:t>4.</w:t>
            </w:r>
            <w:r w:rsidRPr="00E62CEA">
              <w:rPr>
                <w:rFonts w:ascii="宋体" w:eastAsia="宋体" w:hAnsi="宋体"/>
                <w:color w:val="000000" w:themeColor="text1"/>
                <w:sz w:val="28"/>
                <w:szCs w:val="28"/>
              </w:rPr>
              <w:t>掌握 SSH 密钥的生成与配置，实现免密</w:t>
            </w:r>
            <w:r w:rsidRPr="00E62CEA"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  <w:t>。</w:t>
            </w:r>
          </w:p>
          <w:p w14:paraId="4B279103" w14:textId="1DBF998F" w:rsidR="00396E94" w:rsidRPr="00E62CEA" w:rsidRDefault="00396E94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E62CEA"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  <w:t>5.</w:t>
            </w:r>
            <w:r w:rsidRPr="00E62CEA">
              <w:rPr>
                <w:rFonts w:ascii="宋体" w:eastAsia="宋体" w:hAnsi="宋体"/>
                <w:color w:val="000000" w:themeColor="text1"/>
                <w:sz w:val="28"/>
                <w:szCs w:val="28"/>
              </w:rPr>
              <w:t>能够使用git clone命令将远程仓库克隆到本地，并理解本地仓库与远程仓库的关联关系。</w:t>
            </w:r>
          </w:p>
        </w:tc>
      </w:tr>
      <w:tr w:rsidR="0071790F" w:rsidRPr="00E62CEA" w14:paraId="2C311BF8" w14:textId="77777777" w:rsidTr="004E75DC">
        <w:trPr>
          <w:trHeight w:val="2624"/>
        </w:trPr>
        <w:tc>
          <w:tcPr>
            <w:tcW w:w="8522" w:type="dxa"/>
          </w:tcPr>
          <w:p w14:paraId="5164E5D6" w14:textId="77777777" w:rsidR="0071790F" w:rsidRPr="00E62CEA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000000" w:themeColor="text1"/>
                <w:kern w:val="0"/>
                <w:sz w:val="28"/>
                <w:szCs w:val="28"/>
              </w:rPr>
            </w:pPr>
            <w:r w:rsidRPr="00E62CEA">
              <w:rPr>
                <w:rFonts w:ascii="华文中宋" w:eastAsia="华文中宋" w:hAnsi="华文中宋" w:cstheme="majorBidi" w:hint="eastAsia"/>
                <w:b/>
                <w:bCs/>
                <w:caps/>
                <w:color w:val="000000" w:themeColor="text1"/>
                <w:kern w:val="0"/>
                <w:sz w:val="28"/>
                <w:szCs w:val="28"/>
              </w:rPr>
              <w:t>二、实验设备（或软件平台）</w:t>
            </w:r>
          </w:p>
          <w:p w14:paraId="64E47A34" w14:textId="7B851ABD" w:rsidR="0071790F" w:rsidRPr="00E62CEA" w:rsidRDefault="00000000" w:rsidP="009278F1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1．</w:t>
            </w:r>
            <w:r w:rsidR="00396E94" w:rsidRPr="00E62CE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PC计算机</w:t>
            </w:r>
            <w:r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          一</w:t>
            </w:r>
            <w:r w:rsidR="00396E94" w:rsidRPr="00E62CE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台</w:t>
            </w:r>
            <w:r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(</w:t>
            </w:r>
            <w:r w:rsidR="00396E94" w:rsidRPr="00E62CE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Windows操作系统</w:t>
            </w:r>
            <w:r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)</w:t>
            </w:r>
            <w:r w:rsidR="00E62CEA" w:rsidRPr="00E62CE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。</w:t>
            </w:r>
            <w:r w:rsidR="00396E94"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 xml:space="preserve"> </w:t>
            </w:r>
            <w:r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cr/>
              <w:t>2．</w:t>
            </w:r>
            <w:r w:rsidR="00396E94"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Git软件</w:t>
            </w:r>
            <w:r w:rsidR="009278F1" w:rsidRPr="00E62CE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和Git Bash软件。</w:t>
            </w:r>
            <w:r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cr/>
              <w:t>3．</w:t>
            </w:r>
            <w:r w:rsidR="009278F1" w:rsidRPr="00E62CE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GitHub平台。</w:t>
            </w:r>
            <w:r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    </w:t>
            </w:r>
          </w:p>
        </w:tc>
      </w:tr>
      <w:tr w:rsidR="0071790F" w:rsidRPr="00E62CEA" w14:paraId="03A44F6F" w14:textId="77777777" w:rsidTr="004E75DC">
        <w:trPr>
          <w:trHeight w:val="1968"/>
        </w:trPr>
        <w:tc>
          <w:tcPr>
            <w:tcW w:w="8522" w:type="dxa"/>
          </w:tcPr>
          <w:p w14:paraId="730AD554" w14:textId="677A4466" w:rsidR="0071790F" w:rsidRPr="00E62CEA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000000" w:themeColor="text1"/>
                <w:kern w:val="0"/>
                <w:sz w:val="28"/>
                <w:szCs w:val="28"/>
              </w:rPr>
            </w:pPr>
            <w:r w:rsidRPr="00E62CEA">
              <w:rPr>
                <w:rFonts w:ascii="华文中宋" w:eastAsia="华文中宋" w:hAnsi="华文中宋" w:cstheme="majorBidi" w:hint="eastAsia"/>
                <w:b/>
                <w:bCs/>
                <w:caps/>
                <w:color w:val="000000" w:themeColor="text1"/>
                <w:kern w:val="0"/>
                <w:sz w:val="28"/>
                <w:szCs w:val="28"/>
              </w:rPr>
              <w:t>三、实验原理</w:t>
            </w:r>
          </w:p>
          <w:p w14:paraId="3D86ACB2" w14:textId="65190C0B" w:rsidR="00E62CEA" w:rsidRPr="00E62CEA" w:rsidRDefault="00000000" w:rsidP="009278F1">
            <w:pPr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8"/>
                <w:szCs w:val="28"/>
              </w:rPr>
            </w:pPr>
            <w:r w:rsidRPr="00E62CEA"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  <w:t>1.</w:t>
            </w:r>
            <w:r w:rsidR="009278F1" w:rsidRPr="00E62CEA">
              <w:rPr>
                <w:rFonts w:ascii="Segoe UI" w:eastAsia="宋体" w:hAnsi="Segoe UI" w:cs="Segoe UI"/>
                <w:b/>
                <w:bCs/>
                <w:color w:val="000000" w:themeColor="text1"/>
                <w:kern w:val="0"/>
                <w:sz w:val="28"/>
                <w:szCs w:val="28"/>
              </w:rPr>
              <w:t xml:space="preserve"> </w:t>
            </w:r>
            <w:r w:rsidR="00E62CEA" w:rsidRPr="00E62CEA">
              <w:rPr>
                <w:rFonts w:ascii="宋体" w:eastAsia="宋体" w:hAnsi="宋体" w:cs="Segoe UI" w:hint="eastAsia"/>
                <w:b/>
                <w:bCs/>
                <w:color w:val="000000" w:themeColor="text1"/>
                <w:kern w:val="0"/>
                <w:sz w:val="28"/>
                <w:szCs w:val="28"/>
              </w:rPr>
              <w:t>Git介绍</w:t>
            </w:r>
          </w:p>
          <w:p w14:paraId="13F0B4A5" w14:textId="3C5FAD43" w:rsidR="009278F1" w:rsidRPr="00E62CEA" w:rsidRDefault="009278F1" w:rsidP="00E62CEA">
            <w:pPr>
              <w:ind w:firstLineChars="200" w:firstLine="560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E62CEA">
              <w:rPr>
                <w:rFonts w:ascii="宋体" w:eastAsia="宋体" w:hAnsi="宋体"/>
                <w:color w:val="000000" w:themeColor="text1"/>
                <w:sz w:val="28"/>
                <w:szCs w:val="28"/>
              </w:rPr>
              <w:t>Git是一个开源的分布式版本控制系统，由Linus Torvalds开发，用于高效管理代码版本。GitHub是一个基于Git的代码托管平台，提供远程仓库存储、协作、权限管理等功能。</w:t>
            </w:r>
          </w:p>
          <w:p w14:paraId="76F2EEE3" w14:textId="77777777" w:rsidR="00E62CEA" w:rsidRPr="00E62CEA" w:rsidRDefault="009278F1" w:rsidP="009278F1">
            <w:pPr>
              <w:rPr>
                <w:rFonts w:ascii="宋体" w:eastAsia="宋体" w:hAnsi="宋体"/>
                <w:b/>
                <w:bCs/>
                <w:color w:val="000000" w:themeColor="text1"/>
                <w:sz w:val="28"/>
                <w:szCs w:val="28"/>
              </w:rPr>
            </w:pPr>
            <w:r w:rsidRPr="00E62CEA">
              <w:rPr>
                <w:rFonts w:ascii="宋体" w:eastAsia="宋体" w:hAnsi="宋体" w:hint="eastAsia"/>
                <w:b/>
                <w:bCs/>
                <w:color w:val="000000" w:themeColor="text1"/>
                <w:sz w:val="28"/>
                <w:szCs w:val="28"/>
              </w:rPr>
              <w:t>2.SSH秘</w:t>
            </w:r>
            <w:proofErr w:type="gramStart"/>
            <w:r w:rsidRPr="00E62CEA">
              <w:rPr>
                <w:rFonts w:ascii="宋体" w:eastAsia="宋体" w:hAnsi="宋体" w:hint="eastAsia"/>
                <w:b/>
                <w:bCs/>
                <w:color w:val="000000" w:themeColor="text1"/>
                <w:sz w:val="28"/>
                <w:szCs w:val="28"/>
              </w:rPr>
              <w:t>钥</w:t>
            </w:r>
            <w:proofErr w:type="gramEnd"/>
            <w:r w:rsidRPr="00E62CEA">
              <w:rPr>
                <w:rFonts w:ascii="宋体" w:eastAsia="宋体" w:hAnsi="宋体" w:hint="eastAsia"/>
                <w:b/>
                <w:bCs/>
                <w:color w:val="000000" w:themeColor="text1"/>
                <w:sz w:val="28"/>
                <w:szCs w:val="28"/>
              </w:rPr>
              <w:t>原理</w:t>
            </w:r>
          </w:p>
          <w:p w14:paraId="73D669C3" w14:textId="62EE9C66" w:rsidR="0071790F" w:rsidRPr="00E62CEA" w:rsidRDefault="009278F1" w:rsidP="00E62CEA">
            <w:pPr>
              <w:ind w:firstLineChars="200" w:firstLine="560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E62CEA">
              <w:rPr>
                <w:rFonts w:ascii="宋体" w:eastAsia="宋体" w:hAnsi="宋体"/>
                <w:color w:val="000000" w:themeColor="text1"/>
                <w:sz w:val="28"/>
                <w:szCs w:val="28"/>
              </w:rPr>
              <w:t>通过生成非对称加密密钥对（私</w:t>
            </w:r>
            <w:proofErr w:type="gramStart"/>
            <w:r w:rsidRPr="00E62CEA">
              <w:rPr>
                <w:rFonts w:ascii="宋体" w:eastAsia="宋体" w:hAnsi="宋体"/>
                <w:color w:val="000000" w:themeColor="text1"/>
                <w:sz w:val="28"/>
                <w:szCs w:val="28"/>
              </w:rPr>
              <w:t>钥</w:t>
            </w:r>
            <w:proofErr w:type="gramEnd"/>
            <w:r w:rsidRPr="00E62CEA">
              <w:rPr>
                <w:rFonts w:ascii="宋体" w:eastAsia="宋体" w:hAnsi="宋体"/>
                <w:color w:val="000000" w:themeColor="text1"/>
                <w:sz w:val="28"/>
                <w:szCs w:val="28"/>
              </w:rPr>
              <w:t>+公</w:t>
            </w:r>
            <w:proofErr w:type="gramStart"/>
            <w:r w:rsidRPr="00E62CEA">
              <w:rPr>
                <w:rFonts w:ascii="宋体" w:eastAsia="宋体" w:hAnsi="宋体"/>
                <w:color w:val="000000" w:themeColor="text1"/>
                <w:sz w:val="28"/>
                <w:szCs w:val="28"/>
              </w:rPr>
              <w:t>钥</w:t>
            </w:r>
            <w:proofErr w:type="gramEnd"/>
            <w:r w:rsidRPr="00E62CEA">
              <w:rPr>
                <w:rFonts w:ascii="宋体" w:eastAsia="宋体" w:hAnsi="宋体"/>
                <w:color w:val="000000" w:themeColor="text1"/>
                <w:sz w:val="28"/>
                <w:szCs w:val="28"/>
              </w:rPr>
              <w:t>），将公</w:t>
            </w:r>
            <w:proofErr w:type="gramStart"/>
            <w:r w:rsidRPr="00E62CEA">
              <w:rPr>
                <w:rFonts w:ascii="宋体" w:eastAsia="宋体" w:hAnsi="宋体"/>
                <w:color w:val="000000" w:themeColor="text1"/>
                <w:sz w:val="28"/>
                <w:szCs w:val="28"/>
              </w:rPr>
              <w:t>钥</w:t>
            </w:r>
            <w:proofErr w:type="gramEnd"/>
            <w:r w:rsidRPr="00E62CEA">
              <w:rPr>
                <w:rFonts w:ascii="宋体" w:eastAsia="宋体" w:hAnsi="宋体"/>
                <w:color w:val="000000" w:themeColor="text1"/>
                <w:sz w:val="28"/>
                <w:szCs w:val="28"/>
              </w:rPr>
              <w:t>添加到GitHub账户，可实现本地与GitHub之间的免密码安全通信。</w:t>
            </w:r>
          </w:p>
        </w:tc>
      </w:tr>
      <w:tr w:rsidR="0071790F" w:rsidRPr="00E62CEA" w14:paraId="1364A9B9" w14:textId="77777777" w:rsidTr="004E75DC">
        <w:trPr>
          <w:trHeight w:val="6220"/>
        </w:trPr>
        <w:tc>
          <w:tcPr>
            <w:tcW w:w="8522" w:type="dxa"/>
          </w:tcPr>
          <w:p w14:paraId="518816E3" w14:textId="77777777" w:rsidR="0071790F" w:rsidRPr="00E62CEA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000000" w:themeColor="text1"/>
                <w:kern w:val="0"/>
                <w:sz w:val="28"/>
                <w:szCs w:val="28"/>
              </w:rPr>
            </w:pPr>
            <w:r w:rsidRPr="00E62CEA">
              <w:rPr>
                <w:rFonts w:ascii="华文中宋" w:eastAsia="华文中宋" w:hAnsi="华文中宋" w:cstheme="majorBidi" w:hint="eastAsia"/>
                <w:b/>
                <w:bCs/>
                <w:caps/>
                <w:color w:val="000000" w:themeColor="text1"/>
                <w:kern w:val="0"/>
                <w:sz w:val="28"/>
                <w:szCs w:val="28"/>
              </w:rPr>
              <w:lastRenderedPageBreak/>
              <w:t>四、实验内容及步骤</w:t>
            </w:r>
          </w:p>
          <w:p w14:paraId="198448DD" w14:textId="79F48DFE" w:rsidR="009278F1" w:rsidRPr="00E62CEA" w:rsidRDefault="00000000" w:rsidP="009278F1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lang w:bidi="ar"/>
              </w:rPr>
            </w:pPr>
            <w:r w:rsidRPr="00E62CE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1．</w:t>
            </w:r>
            <w:r w:rsidR="009278F1" w:rsidRPr="00E62CE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在GitHub上创建仓库</w:t>
            </w:r>
          </w:p>
          <w:p w14:paraId="6AA00BE2" w14:textId="77777777" w:rsidR="009278F1" w:rsidRPr="00E62CEA" w:rsidRDefault="009278F1" w:rsidP="009278F1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登录GitHub个人账户，点击右上角</w:t>
            </w:r>
            <w:r w:rsidRPr="00E62CE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个人头像，点击</w:t>
            </w:r>
            <w:r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New repository。填写仓库名称、描述等信息（忽略文件及协议可选），点击绿色按钮创建。创建成功后进入仓库主页，获取仓库地址（SSH 格式</w:t>
            </w:r>
            <w:r w:rsidRPr="00E62CE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或Https格式</w:t>
            </w:r>
            <w:r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）。</w:t>
            </w:r>
          </w:p>
          <w:p w14:paraId="18F4D55D" w14:textId="4F133861" w:rsidR="009278F1" w:rsidRPr="00E62CEA" w:rsidRDefault="009278F1" w:rsidP="009278F1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E62CEA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2</w:t>
            </w:r>
            <w:r w:rsidRPr="00E62CE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．</w:t>
            </w:r>
            <w:r w:rsidRPr="00E62CEA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安装</w:t>
            </w:r>
            <w:r w:rsidRPr="00E62CE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 xml:space="preserve">Git </w:t>
            </w:r>
          </w:p>
          <w:p w14:paraId="5085928C" w14:textId="5D7CE498" w:rsidR="009278F1" w:rsidRPr="00E62CEA" w:rsidRDefault="009278F1" w:rsidP="009278F1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Windows：下载并安装</w:t>
            </w:r>
            <w:r w:rsidRPr="00E62CE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Git for Windows。</w:t>
            </w:r>
          </w:p>
          <w:p w14:paraId="2F53F614" w14:textId="07AB9B99" w:rsidR="009278F1" w:rsidRPr="00E62CEA" w:rsidRDefault="009278F1" w:rsidP="009278F1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Mac：安装git-</w:t>
            </w:r>
            <w:proofErr w:type="spellStart"/>
            <w:r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osx</w:t>
            </w:r>
            <w:proofErr w:type="spellEnd"/>
            <w:r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-installer。</w:t>
            </w:r>
          </w:p>
          <w:p w14:paraId="4314225A" w14:textId="539EA1A2" w:rsidR="009278F1" w:rsidRPr="00E62CEA" w:rsidRDefault="009278F1" w:rsidP="009278F1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Linux（Debian 系列）：执行</w:t>
            </w:r>
            <w:proofErr w:type="spellStart"/>
            <w:r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sudo</w:t>
            </w:r>
            <w:proofErr w:type="spellEnd"/>
            <w:r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 xml:space="preserve"> apt-get install git。</w:t>
            </w:r>
          </w:p>
          <w:p w14:paraId="3CBA63B5" w14:textId="77777777" w:rsidR="009278F1" w:rsidRPr="00E62CEA" w:rsidRDefault="009278F1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lang w:bidi="ar"/>
              </w:rPr>
            </w:pPr>
            <w:r w:rsidRPr="00E62CEA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3</w:t>
            </w:r>
            <w:r w:rsidRPr="00E62CE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．配置 SSH 关联授权</w:t>
            </w:r>
          </w:p>
          <w:p w14:paraId="2166ECBE" w14:textId="138C5D3A" w:rsidR="009278F1" w:rsidRPr="00E62CEA" w:rsidRDefault="009278F1" w:rsidP="009278F1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E62CE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打开终端，执行</w:t>
            </w:r>
            <w:r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ssh-keygen -t ed25519 -C "邮箱地址"</w:t>
            </w:r>
            <w:r w:rsidRPr="00E62CE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；</w:t>
            </w:r>
            <w:r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按三次回车使用默认路径和空密码。</w:t>
            </w:r>
            <w:r w:rsidRPr="00E62CE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复制</w:t>
            </w:r>
            <w:r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~/.ssh/id_ed25519.pub 文件中的全部文本。登录GitHub，进入Settings→ SSH</w:t>
            </w:r>
            <w:r w:rsidRPr="00E62CE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 xml:space="preserve"> </w:t>
            </w:r>
            <w:r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and GPG keys，点击New SSH key，粘贴公</w:t>
            </w:r>
            <w:proofErr w:type="gramStart"/>
            <w:r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钥</w:t>
            </w:r>
            <w:proofErr w:type="gramEnd"/>
            <w:r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并保存</w:t>
            </w:r>
            <w:r w:rsidRPr="00E62CE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。</w:t>
            </w:r>
          </w:p>
          <w:p w14:paraId="12FB578A" w14:textId="5222F5DE" w:rsidR="009278F1" w:rsidRPr="00E62CEA" w:rsidRDefault="009278F1" w:rsidP="009278F1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E62CEA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4</w:t>
            </w:r>
            <w:r w:rsidRPr="00E62CE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．</w:t>
            </w:r>
            <w:r w:rsidRPr="00E62CEA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克隆远程仓库到</w:t>
            </w:r>
            <w:r w:rsidR="004E75DC" w:rsidRPr="00E62CEA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本地</w:t>
            </w:r>
          </w:p>
          <w:p w14:paraId="40E45A30" w14:textId="7F712926" w:rsidR="0071790F" w:rsidRPr="00E62CEA" w:rsidRDefault="004E75DC" w:rsidP="004E75DC">
            <w:pPr>
              <w:widowControl/>
              <w:spacing w:line="345" w:lineRule="atLeast"/>
              <w:ind w:firstLineChars="200" w:firstLine="560"/>
              <w:jc w:val="left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在 GitHub仓库页面点击绿色Code按钮，选择SSH，复制仓库地址（如git@github.com:用户名/仓库名.git）。</w:t>
            </w:r>
            <w:r w:rsidRPr="00E62CE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在终端执行</w:t>
            </w:r>
            <w:r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git clone</w:t>
            </w:r>
            <w:r w:rsidRPr="00E62CE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指令，</w:t>
            </w:r>
            <w:r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进入克隆下来的目录，执行git remote -v 查看关联</w:t>
            </w:r>
            <w:r w:rsidRPr="00E62CE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的远程仓库信息。</w:t>
            </w:r>
            <w:r w:rsidRPr="00E62CEA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 xml:space="preserve">　　</w:t>
            </w:r>
          </w:p>
        </w:tc>
      </w:tr>
      <w:tr w:rsidR="0071790F" w:rsidRPr="00E62CEA" w14:paraId="6A0EE29A" w14:textId="77777777" w:rsidTr="004E75DC">
        <w:trPr>
          <w:trHeight w:val="1368"/>
        </w:trPr>
        <w:tc>
          <w:tcPr>
            <w:tcW w:w="8522" w:type="dxa"/>
            <w:tcBorders>
              <w:bottom w:val="single" w:sz="4" w:space="0" w:color="auto"/>
            </w:tcBorders>
          </w:tcPr>
          <w:p w14:paraId="6A791D16" w14:textId="1C23113F" w:rsidR="006E27FA" w:rsidRPr="00E62CEA" w:rsidRDefault="003F1633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000000" w:themeColor="text1"/>
                <w:kern w:val="0"/>
                <w:sz w:val="28"/>
                <w:szCs w:val="28"/>
              </w:rPr>
            </w:pPr>
            <w:r w:rsidRPr="00E62CEA">
              <w:rPr>
                <w:rFonts w:ascii="华文中宋" w:eastAsia="华文中宋" w:hAnsi="华文中宋" w:cstheme="majorBidi" w:hint="eastAsia"/>
                <w:b/>
                <w:bCs/>
                <w:caps/>
                <w:color w:val="000000" w:themeColor="text1"/>
                <w:kern w:val="0"/>
                <w:sz w:val="28"/>
                <w:szCs w:val="28"/>
              </w:rPr>
              <w:t>五、实验</w:t>
            </w:r>
            <w:r w:rsidR="004E75DC" w:rsidRPr="00E62CEA">
              <w:rPr>
                <w:rFonts w:ascii="华文中宋" w:eastAsia="华文中宋" w:hAnsi="华文中宋" w:cstheme="majorBidi" w:hint="eastAsia"/>
                <w:b/>
                <w:bCs/>
                <w:caps/>
                <w:color w:val="000000" w:themeColor="text1"/>
                <w:kern w:val="0"/>
                <w:sz w:val="28"/>
                <w:szCs w:val="28"/>
              </w:rPr>
              <w:t>结果</w:t>
            </w:r>
          </w:p>
          <w:p w14:paraId="497CB470" w14:textId="0313C94E" w:rsidR="0071790F" w:rsidRPr="00E62CEA" w:rsidRDefault="006E27FA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E62CE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1.登录GitHub账号，建立仓库</w:t>
            </w:r>
            <w:proofErr w:type="spellStart"/>
            <w:r w:rsidRPr="00E62CEA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basie</w:t>
            </w:r>
            <w:proofErr w:type="spellEnd"/>
            <w:r w:rsidRPr="00E62CEA"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  <w:t xml:space="preserve"> 。</w:t>
            </w:r>
          </w:p>
          <w:p w14:paraId="0FEC96A0" w14:textId="1BAFAB09" w:rsidR="006E27FA" w:rsidRPr="00E62CEA" w:rsidRDefault="006E27FA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b/>
                <w:bCs/>
                <w:color w:val="000000" w:themeColor="text1"/>
                <w:sz w:val="28"/>
                <w:szCs w:val="28"/>
              </w:rPr>
            </w:pPr>
            <w:r w:rsidRPr="00E62CEA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3D412A52" wp14:editId="08017285">
                  <wp:extent cx="5274310" cy="2351405"/>
                  <wp:effectExtent l="0" t="0" r="2540" b="0"/>
                  <wp:docPr id="3530992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0992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51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C9DFC6" w14:textId="77777777" w:rsidR="0071790F" w:rsidRPr="00E62CEA" w:rsidRDefault="006E27FA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E62CEA"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  <w:t>2.添加SSH秘</w:t>
            </w:r>
            <w:proofErr w:type="gramStart"/>
            <w:r w:rsidRPr="00E62CEA"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  <w:t>钥</w:t>
            </w:r>
            <w:proofErr w:type="gramEnd"/>
            <w:r w:rsidRPr="00E62CEA"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  <w:t>如图（未完全截取，保护隐私）</w:t>
            </w:r>
          </w:p>
          <w:p w14:paraId="7DD36946" w14:textId="77777777" w:rsidR="006E27FA" w:rsidRPr="00E62CEA" w:rsidRDefault="006E27FA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E62CEA">
              <w:rPr>
                <w:noProof/>
                <w:color w:val="000000" w:themeColor="text1"/>
              </w:rPr>
              <w:drawing>
                <wp:inline distT="0" distB="0" distL="0" distR="0" wp14:anchorId="6B3202AF" wp14:editId="789DD43B">
                  <wp:extent cx="5274310" cy="499110"/>
                  <wp:effectExtent l="0" t="0" r="2540" b="0"/>
                  <wp:docPr id="9832621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26213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9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04040" w14:textId="1172B5B3" w:rsidR="006E27FA" w:rsidRPr="00E62CEA" w:rsidRDefault="006E27FA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E62CEA"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  <w:t>3.克隆仓库到本地</w:t>
            </w:r>
            <w:r w:rsidR="00A16C01" w:rsidRPr="00E62CEA"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  <w:t>并查看</w:t>
            </w:r>
            <w:r w:rsidR="003F1633" w:rsidRPr="00E62CEA"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  <w:t>关联仓库的信息。</w:t>
            </w:r>
          </w:p>
          <w:p w14:paraId="275681DD" w14:textId="77777777" w:rsidR="006E27FA" w:rsidRPr="00E62CEA" w:rsidRDefault="006E27FA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E62CEA">
              <w:rPr>
                <w:noProof/>
                <w:color w:val="000000" w:themeColor="text1"/>
              </w:rPr>
              <w:drawing>
                <wp:inline distT="0" distB="0" distL="0" distR="0" wp14:anchorId="16C0A584" wp14:editId="779A866E">
                  <wp:extent cx="5274310" cy="1010920"/>
                  <wp:effectExtent l="0" t="0" r="2540" b="0"/>
                  <wp:docPr id="13517422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7422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10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2301F5" w14:textId="60032635" w:rsidR="00A16C01" w:rsidRPr="00E62CEA" w:rsidRDefault="00A16C01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E62CEA">
              <w:rPr>
                <w:noProof/>
                <w:color w:val="000000" w:themeColor="text1"/>
              </w:rPr>
              <w:drawing>
                <wp:inline distT="0" distB="0" distL="0" distR="0" wp14:anchorId="73DD9E1C" wp14:editId="180796BB">
                  <wp:extent cx="5274310" cy="1339215"/>
                  <wp:effectExtent l="0" t="0" r="2540" b="0"/>
                  <wp:docPr id="20257422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74224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39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90F" w:rsidRPr="00E62CEA" w14:paraId="316005A9" w14:textId="77777777" w:rsidTr="003F1633">
        <w:trPr>
          <w:trHeight w:val="416"/>
        </w:trPr>
        <w:tc>
          <w:tcPr>
            <w:tcW w:w="8522" w:type="dxa"/>
            <w:tcBorders>
              <w:bottom w:val="single" w:sz="4" w:space="0" w:color="auto"/>
            </w:tcBorders>
          </w:tcPr>
          <w:p w14:paraId="58181C8A" w14:textId="448F6BD8" w:rsidR="0071790F" w:rsidRPr="00E62CEA" w:rsidRDefault="003F1633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000000" w:themeColor="text1"/>
                <w:kern w:val="0"/>
                <w:sz w:val="28"/>
                <w:szCs w:val="28"/>
              </w:rPr>
            </w:pPr>
            <w:r w:rsidRPr="00E62CEA">
              <w:rPr>
                <w:rFonts w:ascii="华文中宋" w:eastAsia="华文中宋" w:hAnsi="华文中宋" w:cstheme="majorBidi" w:hint="eastAsia"/>
                <w:b/>
                <w:bCs/>
                <w:caps/>
                <w:color w:val="000000" w:themeColor="text1"/>
                <w:kern w:val="0"/>
                <w:sz w:val="28"/>
                <w:szCs w:val="28"/>
              </w:rPr>
              <w:lastRenderedPageBreak/>
              <w:t>六、</w:t>
            </w:r>
            <w:r w:rsidR="004E75DC" w:rsidRPr="00E62CEA">
              <w:rPr>
                <w:rFonts w:ascii="华文中宋" w:eastAsia="华文中宋" w:hAnsi="华文中宋" w:cstheme="majorBidi" w:hint="eastAsia"/>
                <w:b/>
                <w:bCs/>
                <w:caps/>
                <w:color w:val="000000" w:themeColor="text1"/>
                <w:kern w:val="0"/>
                <w:sz w:val="28"/>
                <w:szCs w:val="28"/>
              </w:rPr>
              <w:t>实验结论</w:t>
            </w:r>
          </w:p>
          <w:p w14:paraId="3B972B2C" w14:textId="345C0723" w:rsidR="0071790F" w:rsidRPr="00E62CEA" w:rsidRDefault="004E75DC" w:rsidP="004E75DC">
            <w:pPr>
              <w:adjustRightInd w:val="0"/>
              <w:snapToGrid w:val="0"/>
              <w:spacing w:line="360" w:lineRule="auto"/>
              <w:ind w:firstLineChars="200" w:firstLine="560"/>
              <w:jc w:val="left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E62CEA">
              <w:rPr>
                <w:rFonts w:ascii="宋体" w:eastAsia="宋体" w:hAnsi="宋体"/>
                <w:color w:val="000000" w:themeColor="text1"/>
                <w:sz w:val="28"/>
                <w:szCs w:val="28"/>
              </w:rPr>
              <w:t>通过本次实验，成功完成了GitHub仓库的创建、Git 客户端的安装、SSH 密钥的生成与配置，并实现了将远程仓库克隆到本地。掌握了Git的基本版本控制命令（</w:t>
            </w:r>
            <w:proofErr w:type="spellStart"/>
            <w:r w:rsidRPr="00E62CEA">
              <w:rPr>
                <w:rFonts w:ascii="宋体" w:eastAsia="宋体" w:hAnsi="宋体"/>
                <w:color w:val="000000" w:themeColor="text1"/>
                <w:sz w:val="28"/>
                <w:szCs w:val="28"/>
              </w:rPr>
              <w:t>init</w:t>
            </w:r>
            <w:proofErr w:type="spellEnd"/>
            <w:r w:rsidRPr="00E62CEA">
              <w:rPr>
                <w:rFonts w:ascii="宋体" w:eastAsia="宋体" w:hAnsi="宋体"/>
                <w:color w:val="000000" w:themeColor="text1"/>
                <w:sz w:val="28"/>
                <w:szCs w:val="28"/>
              </w:rPr>
              <w:t>、add、commit、status、log、reset等）以及本地与远程仓库的关联方法（clone、remote -v）。理解了SSH认证在Git操作中的重要性——可以免密推送、提升安全性</w:t>
            </w:r>
            <w:r w:rsidRPr="00E62CEA"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  <w:t>，</w:t>
            </w:r>
            <w:r w:rsidRPr="00E62CEA">
              <w:rPr>
                <w:rFonts w:ascii="宋体" w:eastAsia="宋体" w:hAnsi="宋体"/>
                <w:color w:val="000000" w:themeColor="text1"/>
                <w:sz w:val="28"/>
                <w:szCs w:val="28"/>
              </w:rPr>
              <w:t>为后续学习团队协作、分支管理等高级功能奠定了基</w:t>
            </w:r>
            <w:r w:rsidRPr="00E62CEA">
              <w:rPr>
                <w:rFonts w:ascii="宋体" w:eastAsia="宋体" w:hAnsi="宋体"/>
                <w:color w:val="000000" w:themeColor="text1"/>
                <w:sz w:val="28"/>
                <w:szCs w:val="28"/>
              </w:rPr>
              <w:lastRenderedPageBreak/>
              <w:t>础。</w:t>
            </w:r>
          </w:p>
        </w:tc>
      </w:tr>
    </w:tbl>
    <w:p w14:paraId="4BC5F398" w14:textId="77777777" w:rsidR="0071790F" w:rsidRPr="00E62CEA" w:rsidRDefault="0071790F">
      <w:pPr>
        <w:adjustRightInd w:val="0"/>
        <w:snapToGrid w:val="0"/>
        <w:spacing w:line="360" w:lineRule="auto"/>
        <w:rPr>
          <w:rFonts w:ascii="宋体" w:eastAsia="宋体" w:hAnsi="宋体" w:hint="eastAsia"/>
          <w:color w:val="000000" w:themeColor="text1"/>
          <w:sz w:val="28"/>
          <w:szCs w:val="28"/>
        </w:rPr>
      </w:pPr>
    </w:p>
    <w:sectPr w:rsidR="0071790F" w:rsidRPr="00E62CE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D493B" w14:textId="77777777" w:rsidR="001218E6" w:rsidRDefault="001218E6" w:rsidP="008F1870">
      <w:pPr>
        <w:rPr>
          <w:rFonts w:hint="eastAsia"/>
        </w:rPr>
      </w:pPr>
      <w:r>
        <w:separator/>
      </w:r>
    </w:p>
  </w:endnote>
  <w:endnote w:type="continuationSeparator" w:id="0">
    <w:p w14:paraId="7790FA7E" w14:textId="77777777" w:rsidR="001218E6" w:rsidRDefault="001218E6" w:rsidP="008F18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E8B35" w14:textId="77777777" w:rsidR="008F1870" w:rsidRDefault="008F1870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C3382" w14:textId="77777777" w:rsidR="008F1870" w:rsidRDefault="008F1870">
    <w:pPr>
      <w:pStyle w:val="a3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7AD3D" w14:textId="77777777" w:rsidR="008F1870" w:rsidRDefault="008F1870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0E8B5" w14:textId="77777777" w:rsidR="001218E6" w:rsidRDefault="001218E6" w:rsidP="008F1870">
      <w:pPr>
        <w:rPr>
          <w:rFonts w:hint="eastAsia"/>
        </w:rPr>
      </w:pPr>
      <w:r>
        <w:separator/>
      </w:r>
    </w:p>
  </w:footnote>
  <w:footnote w:type="continuationSeparator" w:id="0">
    <w:p w14:paraId="126A9C7D" w14:textId="77777777" w:rsidR="001218E6" w:rsidRDefault="001218E6" w:rsidP="008F187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28E80" w14:textId="77777777" w:rsidR="008F1870" w:rsidRDefault="008F1870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4D45D" w14:textId="77777777" w:rsidR="008F1870" w:rsidRDefault="008F1870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F32EA" w14:textId="77777777" w:rsidR="008F1870" w:rsidRDefault="008F1870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73F80"/>
    <w:multiLevelType w:val="multilevel"/>
    <w:tmpl w:val="C76E4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DC1C05"/>
    <w:multiLevelType w:val="multilevel"/>
    <w:tmpl w:val="39FE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176C4"/>
    <w:multiLevelType w:val="multilevel"/>
    <w:tmpl w:val="3878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2214A"/>
    <w:multiLevelType w:val="multilevel"/>
    <w:tmpl w:val="ADA8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21B8A"/>
    <w:multiLevelType w:val="multilevel"/>
    <w:tmpl w:val="45C8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E51AB"/>
    <w:multiLevelType w:val="multilevel"/>
    <w:tmpl w:val="92E8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72D33"/>
    <w:multiLevelType w:val="multilevel"/>
    <w:tmpl w:val="834A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0620F"/>
    <w:multiLevelType w:val="multilevel"/>
    <w:tmpl w:val="503C8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215637"/>
    <w:multiLevelType w:val="singleLevel"/>
    <w:tmpl w:val="59215637"/>
    <w:lvl w:ilvl="0">
      <w:start w:val="2"/>
      <w:numFmt w:val="decimal"/>
      <w:suff w:val="nothing"/>
      <w:lvlText w:val="%1、"/>
      <w:lvlJc w:val="left"/>
    </w:lvl>
  </w:abstractNum>
  <w:abstractNum w:abstractNumId="9" w15:restartNumberingAfterBreak="0">
    <w:nsid w:val="621F1374"/>
    <w:multiLevelType w:val="multilevel"/>
    <w:tmpl w:val="E814D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FB59ED"/>
    <w:multiLevelType w:val="multilevel"/>
    <w:tmpl w:val="5F26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116517">
    <w:abstractNumId w:val="8"/>
  </w:num>
  <w:num w:numId="2" w16cid:durableId="1023284049">
    <w:abstractNumId w:val="0"/>
  </w:num>
  <w:num w:numId="3" w16cid:durableId="1013340551">
    <w:abstractNumId w:val="9"/>
  </w:num>
  <w:num w:numId="4" w16cid:durableId="472672742">
    <w:abstractNumId w:val="7"/>
  </w:num>
  <w:num w:numId="5" w16cid:durableId="850334784">
    <w:abstractNumId w:val="3"/>
  </w:num>
  <w:num w:numId="6" w16cid:durableId="485820709">
    <w:abstractNumId w:val="10"/>
  </w:num>
  <w:num w:numId="7" w16cid:durableId="345644349">
    <w:abstractNumId w:val="4"/>
  </w:num>
  <w:num w:numId="8" w16cid:durableId="1436899518">
    <w:abstractNumId w:val="6"/>
  </w:num>
  <w:num w:numId="9" w16cid:durableId="355154124">
    <w:abstractNumId w:val="2"/>
  </w:num>
  <w:num w:numId="10" w16cid:durableId="345599365">
    <w:abstractNumId w:val="1"/>
  </w:num>
  <w:num w:numId="11" w16cid:durableId="5011604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0D0CAA"/>
    <w:rsid w:val="00101B93"/>
    <w:rsid w:val="001218E6"/>
    <w:rsid w:val="002F314C"/>
    <w:rsid w:val="00396E94"/>
    <w:rsid w:val="003F1633"/>
    <w:rsid w:val="0047501E"/>
    <w:rsid w:val="004A12D9"/>
    <w:rsid w:val="004B4A51"/>
    <w:rsid w:val="004E75DC"/>
    <w:rsid w:val="00561608"/>
    <w:rsid w:val="00586B7D"/>
    <w:rsid w:val="0066095C"/>
    <w:rsid w:val="006915FA"/>
    <w:rsid w:val="006B0E4C"/>
    <w:rsid w:val="006D608D"/>
    <w:rsid w:val="006E27FA"/>
    <w:rsid w:val="0071790F"/>
    <w:rsid w:val="007260BF"/>
    <w:rsid w:val="0074647B"/>
    <w:rsid w:val="007B7287"/>
    <w:rsid w:val="007C4246"/>
    <w:rsid w:val="007F47ED"/>
    <w:rsid w:val="00841261"/>
    <w:rsid w:val="008F1870"/>
    <w:rsid w:val="009278F1"/>
    <w:rsid w:val="009E0F66"/>
    <w:rsid w:val="009F75ED"/>
    <w:rsid w:val="00A16C01"/>
    <w:rsid w:val="00A7252D"/>
    <w:rsid w:val="00C11F1E"/>
    <w:rsid w:val="00C347D3"/>
    <w:rsid w:val="00DA2AB4"/>
    <w:rsid w:val="00E01945"/>
    <w:rsid w:val="00E62CEA"/>
    <w:rsid w:val="00E77B3F"/>
    <w:rsid w:val="00EE5668"/>
    <w:rsid w:val="00F22E67"/>
    <w:rsid w:val="00FA5D25"/>
    <w:rsid w:val="00FC0BFE"/>
    <w:rsid w:val="02460F61"/>
    <w:rsid w:val="08EE5E26"/>
    <w:rsid w:val="17DC1E0D"/>
    <w:rsid w:val="238D463C"/>
    <w:rsid w:val="24754853"/>
    <w:rsid w:val="2E2C6D38"/>
    <w:rsid w:val="3613585B"/>
    <w:rsid w:val="3F00274D"/>
    <w:rsid w:val="53B716F1"/>
    <w:rsid w:val="61B213B1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D85D2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unhideWhenUsed="1"/>
    <w:lsdException w:name="HTML Preformatted" w:semiHidden="1" w:unhideWhenUsed="1"/>
    <w:lsdException w:name="HTML Sample" w:unhideWhenUsed="1" w:qFormat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华文宋体" w:eastAsia="华文宋体" w:hAnsi="华文宋体" w:cs="华文宋体"/>
      <w:kern w:val="2"/>
      <w:sz w:val="21"/>
      <w:szCs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9278F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widowControl/>
      <w:spacing w:after="160" w:line="259" w:lineRule="auto"/>
      <w:jc w:val="left"/>
    </w:pPr>
    <w:rPr>
      <w:rFonts w:asciiTheme="minorHAnsi" w:eastAsiaTheme="minorEastAsia" w:hAnsiTheme="minorHAnsi" w:cs="Times New Roman"/>
      <w:color w:val="595959" w:themeColor="text1" w:themeTint="A6"/>
      <w:spacing w:val="15"/>
      <w:kern w:val="0"/>
      <w:sz w:val="22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widowControl/>
      <w:spacing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Strong"/>
    <w:basedOn w:val="a0"/>
    <w:uiPriority w:val="22"/>
    <w:qFormat/>
    <w:rPr>
      <w:b/>
      <w:color w:val="FFFFFF"/>
      <w:shd w:val="clear" w:color="auto" w:fill="2255A4"/>
    </w:rPr>
  </w:style>
  <w:style w:type="character" w:styleId="ae">
    <w:name w:val="FollowedHyperlink"/>
    <w:basedOn w:val="a0"/>
    <w:uiPriority w:val="99"/>
    <w:unhideWhenUsed/>
    <w:qFormat/>
    <w:rPr>
      <w:color w:val="34C8D5"/>
      <w:u w:val="none"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34C8D5"/>
      <w:u w:val="none"/>
    </w:rPr>
  </w:style>
  <w:style w:type="character" w:styleId="HTML">
    <w:name w:val="HTML Code"/>
    <w:basedOn w:val="a0"/>
    <w:uiPriority w:val="99"/>
    <w:unhideWhenUsed/>
    <w:qFormat/>
    <w:rPr>
      <w:rFonts w:ascii="Monaco" w:eastAsia="Monaco" w:hAnsi="Monaco" w:cs="Monaco" w:hint="default"/>
      <w:color w:val="C7254E"/>
      <w:sz w:val="21"/>
      <w:szCs w:val="21"/>
      <w:shd w:val="clear" w:color="auto" w:fill="F8F8F8"/>
    </w:rPr>
  </w:style>
  <w:style w:type="character" w:styleId="HTML0">
    <w:name w:val="HTML Keyboard"/>
    <w:basedOn w:val="a0"/>
    <w:uiPriority w:val="99"/>
    <w:unhideWhenUsed/>
    <w:rPr>
      <w:rFonts w:ascii="Monaco" w:eastAsia="Monaco" w:hAnsi="Monaco" w:cs="Monaco" w:hint="default"/>
      <w:sz w:val="21"/>
      <w:szCs w:val="21"/>
    </w:rPr>
  </w:style>
  <w:style w:type="character" w:styleId="HTML1">
    <w:name w:val="HTML Sample"/>
    <w:basedOn w:val="a0"/>
    <w:uiPriority w:val="99"/>
    <w:unhideWhenUsed/>
    <w:qFormat/>
    <w:rPr>
      <w:rFonts w:ascii="Monaco" w:eastAsia="Monaco" w:hAnsi="Monaco" w:cs="Monaco" w:hint="default"/>
      <w:sz w:val="21"/>
      <w:szCs w:val="21"/>
    </w:rPr>
  </w:style>
  <w:style w:type="character" w:customStyle="1" w:styleId="xysjxb1">
    <w:name w:val="xysj_xb1"/>
    <w:basedOn w:val="a0"/>
    <w:qFormat/>
    <w:rPr>
      <w:sz w:val="15"/>
      <w:szCs w:val="15"/>
      <w:vertAlign w:val="subscript"/>
    </w:rPr>
  </w:style>
  <w:style w:type="character" w:customStyle="1" w:styleId="am-datepicker-hour">
    <w:name w:val="am-datepicker-hour"/>
    <w:basedOn w:val="a0"/>
  </w:style>
  <w:style w:type="character" w:customStyle="1" w:styleId="next">
    <w:name w:val="next"/>
    <w:basedOn w:val="a0"/>
    <w:qFormat/>
    <w:rPr>
      <w:color w:val="999999"/>
      <w:shd w:val="clear" w:color="auto" w:fill="FFFFFF"/>
    </w:rPr>
  </w:style>
  <w:style w:type="character" w:customStyle="1" w:styleId="am-icon21">
    <w:name w:val="am-icon21"/>
    <w:basedOn w:val="a0"/>
    <w:qFormat/>
    <w:rPr>
      <w:sz w:val="27"/>
      <w:szCs w:val="27"/>
    </w:rPr>
  </w:style>
  <w:style w:type="character" w:customStyle="1" w:styleId="button3">
    <w:name w:val="button3"/>
    <w:basedOn w:val="a0"/>
    <w:qFormat/>
  </w:style>
  <w:style w:type="character" w:customStyle="1" w:styleId="button1">
    <w:name w:val="button1"/>
    <w:basedOn w:val="a0"/>
    <w:qFormat/>
    <w:rPr>
      <w:shd w:val="clear" w:color="auto" w:fill="F5F5F5"/>
    </w:rPr>
  </w:style>
  <w:style w:type="character" w:customStyle="1" w:styleId="am-active19">
    <w:name w:val="am-active19"/>
    <w:basedOn w:val="a0"/>
    <w:qFormat/>
    <w:rPr>
      <w:color w:val="EB2B00"/>
    </w:rPr>
  </w:style>
  <w:style w:type="character" w:customStyle="1" w:styleId="am-datepicker-old3">
    <w:name w:val="am-datepicker-old3"/>
    <w:basedOn w:val="a0"/>
    <w:qFormat/>
    <w:rPr>
      <w:color w:val="FFDBA4"/>
    </w:rPr>
  </w:style>
  <w:style w:type="character" w:customStyle="1" w:styleId="a6">
    <w:name w:val="页眉 字符"/>
    <w:link w:val="a5"/>
    <w:uiPriority w:val="99"/>
    <w:qFormat/>
    <w:rPr>
      <w:kern w:val="2"/>
      <w:sz w:val="18"/>
      <w:szCs w:val="18"/>
    </w:rPr>
  </w:style>
  <w:style w:type="character" w:customStyle="1" w:styleId="button2">
    <w:name w:val="button2"/>
    <w:basedOn w:val="a0"/>
    <w:qFormat/>
  </w:style>
  <w:style w:type="character" w:customStyle="1" w:styleId="button">
    <w:name w:val="button"/>
    <w:basedOn w:val="a0"/>
    <w:rPr>
      <w:shd w:val="clear" w:color="auto" w:fill="F5F5F5"/>
    </w:rPr>
  </w:style>
  <w:style w:type="character" w:customStyle="1" w:styleId="hover41">
    <w:name w:val="hover41"/>
    <w:basedOn w:val="a0"/>
    <w:qFormat/>
    <w:rPr>
      <w:shd w:val="clear" w:color="auto" w:fill="F0F0F0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character" w:customStyle="1" w:styleId="synrfont041">
    <w:name w:val="synr_font041"/>
    <w:basedOn w:val="a0"/>
    <w:qFormat/>
    <w:rPr>
      <w:color w:val="575757"/>
      <w:sz w:val="18"/>
      <w:szCs w:val="18"/>
    </w:rPr>
  </w:style>
  <w:style w:type="character" w:customStyle="1" w:styleId="synrfont011">
    <w:name w:val="synr_font011"/>
    <w:basedOn w:val="a0"/>
    <w:rPr>
      <w:color w:val="575757"/>
      <w:sz w:val="18"/>
      <w:szCs w:val="18"/>
    </w:rPr>
  </w:style>
  <w:style w:type="character" w:customStyle="1" w:styleId="am-disabled16">
    <w:name w:val="am-disabled16"/>
    <w:basedOn w:val="a0"/>
    <w:qFormat/>
    <w:rPr>
      <w:color w:val="999999"/>
      <w:shd w:val="clear" w:color="auto" w:fill="FAFAFA"/>
    </w:rPr>
  </w:style>
  <w:style w:type="character" w:customStyle="1" w:styleId="imgboder1">
    <w:name w:val="imgboder1"/>
    <w:basedOn w:val="a0"/>
    <w:qFormat/>
    <w:rPr>
      <w:bdr w:val="single" w:sz="12" w:space="0" w:color="C6C6C6"/>
    </w:rPr>
  </w:style>
  <w:style w:type="character" w:customStyle="1" w:styleId="synrfont031">
    <w:name w:val="synr_font031"/>
    <w:basedOn w:val="a0"/>
    <w:qFormat/>
    <w:rPr>
      <w:color w:val="BE6042"/>
      <w:sz w:val="18"/>
      <w:szCs w:val="18"/>
    </w:rPr>
  </w:style>
  <w:style w:type="character" w:customStyle="1" w:styleId="hover43">
    <w:name w:val="hover43"/>
    <w:basedOn w:val="a0"/>
    <w:qFormat/>
    <w:rPr>
      <w:shd w:val="clear" w:color="auto" w:fill="F0F0F0"/>
    </w:rPr>
  </w:style>
  <w:style w:type="character" w:customStyle="1" w:styleId="am-active20">
    <w:name w:val="am-active20"/>
    <w:basedOn w:val="a0"/>
    <w:qFormat/>
    <w:rPr>
      <w:color w:val="E18800"/>
    </w:rPr>
  </w:style>
  <w:style w:type="character" w:customStyle="1" w:styleId="am-active18">
    <w:name w:val="am-active18"/>
    <w:basedOn w:val="a0"/>
    <w:rPr>
      <w:color w:val="047544"/>
    </w:rPr>
  </w:style>
  <w:style w:type="character" w:customStyle="1" w:styleId="am-datepicker-old">
    <w:name w:val="am-datepicker-old"/>
    <w:basedOn w:val="a0"/>
    <w:rPr>
      <w:color w:val="91EAEE"/>
    </w:rPr>
  </w:style>
  <w:style w:type="character" w:customStyle="1" w:styleId="am-disabled9">
    <w:name w:val="am-disabled9"/>
    <w:basedOn w:val="a0"/>
    <w:qFormat/>
    <w:rPr>
      <w:color w:val="999999"/>
      <w:shd w:val="clear" w:color="auto" w:fill="FAFAFA"/>
    </w:rPr>
  </w:style>
  <w:style w:type="character" w:customStyle="1" w:styleId="am-datepicker-old2">
    <w:name w:val="am-datepicker-old2"/>
    <w:basedOn w:val="a0"/>
    <w:qFormat/>
    <w:rPr>
      <w:color w:val="FFBDAE"/>
    </w:rPr>
  </w:style>
  <w:style w:type="character" w:customStyle="1" w:styleId="am-datepicker-old1">
    <w:name w:val="am-datepicker-old1"/>
    <w:basedOn w:val="a0"/>
    <w:rPr>
      <w:color w:val="50EBA8"/>
    </w:rPr>
  </w:style>
  <w:style w:type="character" w:customStyle="1" w:styleId="am-icon22">
    <w:name w:val="am-icon22"/>
    <w:basedOn w:val="a0"/>
    <w:qFormat/>
    <w:rPr>
      <w:sz w:val="27"/>
      <w:szCs w:val="27"/>
    </w:rPr>
  </w:style>
  <w:style w:type="character" w:customStyle="1" w:styleId="prev">
    <w:name w:val="prev"/>
    <w:basedOn w:val="a0"/>
    <w:qFormat/>
    <w:rPr>
      <w:color w:val="999999"/>
      <w:shd w:val="clear" w:color="auto" w:fill="FFFFFF"/>
    </w:rPr>
  </w:style>
  <w:style w:type="character" w:customStyle="1" w:styleId="hover42">
    <w:name w:val="hover42"/>
    <w:basedOn w:val="a0"/>
    <w:qFormat/>
    <w:rPr>
      <w:color w:val="FFFFFF"/>
      <w:shd w:val="clear" w:color="auto" w:fill="777777"/>
    </w:rPr>
  </w:style>
  <w:style w:type="character" w:customStyle="1" w:styleId="am-active17">
    <w:name w:val="am-active17"/>
    <w:basedOn w:val="a0"/>
    <w:rPr>
      <w:color w:val="0BABB2"/>
      <w:shd w:val="clear" w:color="auto" w:fill="F0F0F0"/>
    </w:rPr>
  </w:style>
  <w:style w:type="character" w:customStyle="1" w:styleId="am-icon23">
    <w:name w:val="am-icon23"/>
    <w:basedOn w:val="a0"/>
    <w:qFormat/>
    <w:rPr>
      <w:sz w:val="27"/>
      <w:szCs w:val="27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inorHAnsi" w:eastAsiaTheme="minorEastAsia" w:hAnsiTheme="minorHAnsi"/>
      <w:color w:val="595959" w:themeColor="text1" w:themeTint="A6"/>
      <w:spacing w:val="15"/>
      <w:sz w:val="22"/>
      <w:szCs w:val="22"/>
    </w:r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40">
    <w:name w:val="标题 4 字符"/>
    <w:basedOn w:val="a0"/>
    <w:link w:val="4"/>
    <w:uiPriority w:val="9"/>
    <w:rsid w:val="009278F1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styleId="af3">
    <w:name w:val="Unresolved Mention"/>
    <w:basedOn w:val="a0"/>
    <w:uiPriority w:val="99"/>
    <w:semiHidden/>
    <w:unhideWhenUsed/>
    <w:rsid w:val="009278F1"/>
    <w:rPr>
      <w:color w:val="605E5C"/>
      <w:shd w:val="clear" w:color="auto" w:fill="E1DFDD"/>
    </w:rPr>
  </w:style>
  <w:style w:type="paragraph" w:styleId="HTML2">
    <w:name w:val="HTML Preformatted"/>
    <w:basedOn w:val="a"/>
    <w:link w:val="HTML3"/>
    <w:uiPriority w:val="99"/>
    <w:semiHidden/>
    <w:unhideWhenUsed/>
    <w:rsid w:val="004E75DC"/>
    <w:rPr>
      <w:rFonts w:ascii="Courier New" w:hAnsi="Courier New" w:cs="Courier New"/>
      <w:sz w:val="20"/>
      <w:szCs w:val="20"/>
    </w:rPr>
  </w:style>
  <w:style w:type="character" w:customStyle="1" w:styleId="HTML3">
    <w:name w:val="HTML 预设格式 字符"/>
    <w:basedOn w:val="a0"/>
    <w:link w:val="HTML2"/>
    <w:uiPriority w:val="99"/>
    <w:semiHidden/>
    <w:rsid w:val="004E75DC"/>
    <w:rPr>
      <w:rFonts w:ascii="Courier New" w:eastAsia="华文宋体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822B22F4B34D62A939018C76A0724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947444F-1FB7-4254-AA84-BDEBAA77FA08}"/>
      </w:docPartPr>
      <w:docPartBody>
        <w:p w:rsidR="00357211" w:rsidRDefault="00000000">
          <w:pPr>
            <w:pStyle w:val="03822B22F4B34D62A939018C76A07248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E2D"/>
    <w:rsid w:val="00306E2D"/>
    <w:rsid w:val="00357211"/>
    <w:rsid w:val="004A12D9"/>
    <w:rsid w:val="004A7691"/>
    <w:rsid w:val="004B4A51"/>
    <w:rsid w:val="006D608D"/>
    <w:rsid w:val="007B3F07"/>
    <w:rsid w:val="008574A6"/>
    <w:rsid w:val="00A7252D"/>
    <w:rsid w:val="00AF4681"/>
    <w:rsid w:val="00D90303"/>
    <w:rsid w:val="00FD2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3822B22F4B34D62A939018C76A07248">
    <w:name w:val="03822B22F4B34D62A939018C76A07248"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2026-05-08T00:00:00</PublishDate>
  <Abstract/>
  <CompanyAddress>指导老师：杨乐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TotalTime>15</TotalTime>
  <Pages>5</Pages>
  <Words>574</Words>
  <Characters>816</Characters>
  <Application>Microsoft Office Word</Application>
  <DocSecurity>0</DocSecurity>
  <Lines>48</Lines>
  <Paragraphs>38</Paragraphs>
  <ScaleCrop>false</ScaleCrop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工控软件基础          课程实验报告</dc:title>
  <dc:subject>实验目的</dc:subject>
  <cp:lastModifiedBy/>
  <cp:revision>1</cp:revision>
  <dcterms:created xsi:type="dcterms:W3CDTF">2023-03-29T02:15:00Z</dcterms:created>
  <dcterms:modified xsi:type="dcterms:W3CDTF">2026-05-18T11:51:00Z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eyJoZGlkIjoiZGFkOWM0OTY3MDNlMjc2ZWE4OTY4MDQ4MGM0YjRkODciLCJ1c2VySWQiOiI1Mzk1MTMxNjgifQ==</vt:lpwstr>
  </property>
</Properties>
</file>