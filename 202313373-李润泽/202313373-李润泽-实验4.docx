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4D54C570" w14:textId="77777777" w:rsidR="0071790F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041EE7D6" wp14:editId="30B0B983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27310E" w14:textId="77777777" w:rsidR="0071790F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2291B7F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B4C067A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3EA15E8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FB4EDBC" w14:textId="5B29AB08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83031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四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次实验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-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多人协作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83031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Hub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部分</w:t>
          </w:r>
        </w:p>
        <w:p w14:paraId="6B112D12" w14:textId="37BE2783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0CFAFB56" w14:textId="00E97D7B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2301 </w:t>
          </w:r>
        </w:p>
        <w:p w14:paraId="1388C605" w14:textId="42D8DD18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李润泽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</w:p>
        <w:p w14:paraId="01217501" w14:textId="591DA93C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202313373 </w:t>
          </w:r>
        </w:p>
        <w:p w14:paraId="7B9249E7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362A1902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80E2AEF" w14:textId="77777777" w:rsidR="0071790F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2291D80F" w14:textId="77777777" w:rsidR="0071790F" w:rsidRDefault="0071790F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01A8AFE" w14:textId="77777777" w:rsidR="0071790F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995FC" wp14:editId="7E8B8B48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AF387" w14:textId="1162286C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</w:t>
                                    </w:r>
                                    <w:r w:rsidR="00B8444F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D549E" w14:textId="4F0F2FC0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</w:t>
                                    </w:r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995F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35DAF387" w14:textId="1162286C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</w:t>
                              </w:r>
                              <w:r w:rsidR="00B8444F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D549E" w14:textId="4F0F2FC0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96E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</w:t>
                              </w:r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2553206C" w14:textId="77777777" w:rsidR="0071790F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790F" w14:paraId="47F3071E" w14:textId="77777777" w:rsidTr="004E75DC">
        <w:trPr>
          <w:trHeight w:val="2117"/>
        </w:trPr>
        <w:tc>
          <w:tcPr>
            <w:tcW w:w="8522" w:type="dxa"/>
          </w:tcPr>
          <w:p w14:paraId="010F832A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42CCCFA7" w14:textId="7B14E00B" w:rsidR="00830312" w:rsidRPr="00830312" w:rsidRDefault="00000000" w:rsidP="0083031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="00830312" w:rsidRPr="00830312">
              <w:rPr>
                <w:rFonts w:ascii="宋体" w:eastAsia="宋体" w:hAnsi="宋体"/>
                <w:sz w:val="28"/>
                <w:szCs w:val="28"/>
              </w:rPr>
              <w:t>理解 GitHub 上多人协作的基本概念和操作流程。</w:t>
            </w:r>
          </w:p>
          <w:p w14:paraId="4647080B" w14:textId="732E4F0A" w:rsidR="00830312" w:rsidRPr="00830312" w:rsidRDefault="00830312" w:rsidP="0083031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Pr="00830312">
              <w:rPr>
                <w:rFonts w:ascii="宋体" w:eastAsia="宋体" w:hAnsi="宋体"/>
                <w:sz w:val="28"/>
                <w:szCs w:val="28"/>
              </w:rPr>
              <w:t>学会在创建仓库时配置</w:t>
            </w:r>
            <w:r w:rsidR="00DC5D84"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 w:rsidRPr="00830312">
              <w:rPr>
                <w:rFonts w:ascii="宋体" w:eastAsia="宋体" w:hAnsi="宋体"/>
                <w:sz w:val="28"/>
                <w:szCs w:val="28"/>
              </w:rPr>
              <w:t>.</w:t>
            </w:r>
            <w:proofErr w:type="spellStart"/>
            <w:r w:rsidRPr="00830312">
              <w:rPr>
                <w:rFonts w:ascii="宋体" w:eastAsia="宋体" w:hAnsi="宋体"/>
                <w:sz w:val="28"/>
                <w:szCs w:val="28"/>
              </w:rPr>
              <w:t>gitignore</w:t>
            </w:r>
            <w:proofErr w:type="spellEnd"/>
            <w:r w:rsidRPr="00830312">
              <w:rPr>
                <w:rFonts w:ascii="宋体" w:eastAsia="宋体" w:hAnsi="宋体"/>
                <w:sz w:val="28"/>
                <w:szCs w:val="28"/>
              </w:rPr>
              <w:t> 忽略文件及选择开源许可证。</w:t>
            </w:r>
          </w:p>
          <w:p w14:paraId="2E0C67B0" w14:textId="230EDAB3" w:rsidR="00830312" w:rsidRPr="00830312" w:rsidRDefault="00830312" w:rsidP="0083031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Pr="00830312">
              <w:rPr>
                <w:rFonts w:ascii="宋体" w:eastAsia="宋体" w:hAnsi="宋体"/>
                <w:sz w:val="28"/>
                <w:szCs w:val="28"/>
              </w:rPr>
              <w:t>掌握仓库的Watch、Star、Fork功能的作用。</w:t>
            </w:r>
          </w:p>
          <w:p w14:paraId="2CF28EAD" w14:textId="15C980B1" w:rsidR="00830312" w:rsidRPr="00830312" w:rsidRDefault="00830312" w:rsidP="0083031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Pr="00830312">
              <w:rPr>
                <w:rFonts w:ascii="宋体" w:eastAsia="宋体" w:hAnsi="宋体"/>
                <w:sz w:val="28"/>
                <w:szCs w:val="28"/>
              </w:rPr>
              <w:t>学会在项目中添加合作者（Collaborator）并接受邀请。</w:t>
            </w:r>
          </w:p>
          <w:p w14:paraId="70583E1D" w14:textId="2A3C9177" w:rsidR="00830312" w:rsidRPr="00830312" w:rsidRDefault="00830312" w:rsidP="0083031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</w:t>
            </w:r>
            <w:r w:rsidRPr="00830312">
              <w:rPr>
                <w:rFonts w:ascii="宋体" w:eastAsia="宋体" w:hAnsi="宋体"/>
                <w:sz w:val="28"/>
                <w:szCs w:val="28"/>
              </w:rPr>
              <w:t>掌握 Fork 操作，将组长的仓库克隆到自己的账号下。</w:t>
            </w:r>
          </w:p>
          <w:p w14:paraId="4B279103" w14:textId="7DF5D6B6" w:rsidR="00396E94" w:rsidRPr="00396E94" w:rsidRDefault="0083031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6.</w:t>
            </w:r>
            <w:r w:rsidRPr="00830312">
              <w:rPr>
                <w:rFonts w:ascii="宋体" w:eastAsia="宋体" w:hAnsi="宋体"/>
                <w:sz w:val="28"/>
                <w:szCs w:val="28"/>
              </w:rPr>
              <w:t>了解 Issue 的创建、指派及与项目协作的关系。</w:t>
            </w:r>
          </w:p>
        </w:tc>
      </w:tr>
      <w:tr w:rsidR="0071790F" w14:paraId="2C311BF8" w14:textId="77777777" w:rsidTr="004E75DC">
        <w:trPr>
          <w:trHeight w:val="2624"/>
        </w:trPr>
        <w:tc>
          <w:tcPr>
            <w:tcW w:w="8522" w:type="dxa"/>
          </w:tcPr>
          <w:p w14:paraId="5164E5D6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64E47A34" w14:textId="032377E4" w:rsidR="0071790F" w:rsidRPr="009278F1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396E94"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PC计算机</w:t>
            </w: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      一</w:t>
            </w:r>
            <w:r w:rsidR="00396E94"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台</w:t>
            </w: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(</w:t>
            </w:r>
            <w:r w:rsidR="00396E94"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Windows操作系统</w:t>
            </w: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)</w:t>
            </w:r>
            <w:r w:rsidR="00396E94"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="0046360B" w:rsidRPr="0046360B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 w:rsidR="00396E94"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软件</w:t>
            </w:r>
            <w:r w:rsidR="009278F1"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和Git Bash软件。</w:t>
            </w: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3．</w:t>
            </w:r>
            <w:r w:rsidR="009278F1"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GitHub平台。</w:t>
            </w:r>
            <w:r w:rsidRPr="00DC5D84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  </w:t>
            </w:r>
            <w:r>
              <w:rPr>
                <w:rFonts w:ascii="宋体" w:eastAsia="宋体" w:hAnsi="宋体" w:cs="宋体"/>
                <w:color w:val="575757"/>
                <w:kern w:val="0"/>
                <w:sz w:val="28"/>
                <w:szCs w:val="28"/>
                <w:lang w:bidi="ar"/>
              </w:rPr>
              <w:t>  </w:t>
            </w:r>
          </w:p>
        </w:tc>
      </w:tr>
      <w:tr w:rsidR="0071790F" w14:paraId="03A44F6F" w14:textId="77777777" w:rsidTr="004E75DC">
        <w:trPr>
          <w:trHeight w:val="1968"/>
        </w:trPr>
        <w:tc>
          <w:tcPr>
            <w:tcW w:w="8522" w:type="dxa"/>
          </w:tcPr>
          <w:p w14:paraId="730AD554" w14:textId="677A4466" w:rsidR="0071790F" w:rsidRPr="00632CAD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三、实验原理</w:t>
            </w:r>
          </w:p>
          <w:p w14:paraId="0AA2C5E7" w14:textId="218EE911" w:rsidR="00DC5D84" w:rsidRDefault="00000000" w:rsidP="00830312">
            <w:pPr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1.</w:t>
            </w:r>
            <w:r w:rsidR="00830312" w:rsidRPr="00632CAD">
              <w:rPr>
                <w:rFonts w:ascii="宋体" w:eastAsia="宋体" w:hAnsi="宋体" w:cs="Segoe UI"/>
                <w:b/>
                <w:bCs/>
                <w:color w:val="0F1115"/>
                <w:kern w:val="0"/>
                <w:sz w:val="28"/>
                <w:szCs w:val="28"/>
              </w:rPr>
              <w:t>忽略文件（.</w:t>
            </w:r>
            <w:proofErr w:type="spellStart"/>
            <w:r w:rsidR="00830312" w:rsidRPr="00632CAD">
              <w:rPr>
                <w:rFonts w:ascii="宋体" w:eastAsia="宋体" w:hAnsi="宋体" w:cs="Segoe UI"/>
                <w:b/>
                <w:bCs/>
                <w:color w:val="0F1115"/>
                <w:kern w:val="0"/>
                <w:sz w:val="28"/>
                <w:szCs w:val="28"/>
              </w:rPr>
              <w:t>gitignore</w:t>
            </w:r>
            <w:proofErr w:type="spellEnd"/>
            <w:r w:rsidR="00830312"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）</w:t>
            </w:r>
          </w:p>
          <w:p w14:paraId="0788A918" w14:textId="118B737B" w:rsidR="00830312" w:rsidRPr="00632CAD" w:rsidRDefault="00DC5D84" w:rsidP="00DC5D84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  <w:t>即</w:t>
            </w:r>
            <w:r w:rsidR="00830312"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用于指定 Git 应忽略的临时文件、编译产物、系统文件等，避免它们被误提交到仓库。GitHub 提供了常见语言/平台的模板。</w:t>
            </w:r>
          </w:p>
          <w:p w14:paraId="199D71A0" w14:textId="77777777" w:rsidR="00DC5D84" w:rsidRDefault="00830312" w:rsidP="00830312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2CAD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2.</w:t>
            </w:r>
            <w:r w:rsidRPr="00632CAD">
              <w:rPr>
                <w:rFonts w:ascii="宋体" w:eastAsia="宋体" w:hAnsi="宋体"/>
                <w:b/>
                <w:bCs/>
                <w:sz w:val="28"/>
                <w:szCs w:val="28"/>
              </w:rPr>
              <w:t>开源许可证</w:t>
            </w:r>
          </w:p>
          <w:p w14:paraId="20CBAD27" w14:textId="481CBD00" w:rsidR="00830312" w:rsidRPr="00632CAD" w:rsidRDefault="00DC5D84" w:rsidP="00DC5D84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DC5D84">
              <w:rPr>
                <w:rFonts w:ascii="宋体" w:eastAsia="宋体" w:hAnsi="宋体" w:hint="eastAsia"/>
                <w:sz w:val="28"/>
                <w:szCs w:val="28"/>
              </w:rPr>
              <w:t>即</w:t>
            </w:r>
            <w:r w:rsidR="00830312"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规定他人可以使用、修改、分发代码的条件。本实验不深入，但可在创建仓库时选择或不选。</w:t>
            </w:r>
          </w:p>
          <w:p w14:paraId="40BE63D2" w14:textId="2DD9FE4A" w:rsidR="00830312" w:rsidRPr="00632CAD" w:rsidRDefault="00830312" w:rsidP="00830312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2CAD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3.</w:t>
            </w:r>
            <w:r w:rsidRPr="00632CAD">
              <w:rPr>
                <w:rFonts w:ascii="宋体" w:eastAsia="宋体" w:hAnsi="宋体"/>
                <w:b/>
                <w:bCs/>
                <w:sz w:val="28"/>
                <w:szCs w:val="28"/>
              </w:rPr>
              <w:t>Watch/ Star/Fork</w:t>
            </w:r>
          </w:p>
          <w:p w14:paraId="63084109" w14:textId="18557BD4" w:rsidR="00830312" w:rsidRPr="00632CAD" w:rsidRDefault="00830312" w:rsidP="00830312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  <w:t>（1）</w:t>
            </w:r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Watch：关注仓库，接收仓库动态通知。</w:t>
            </w:r>
          </w:p>
          <w:p w14:paraId="4EB3D6A0" w14:textId="13091BA9" w:rsidR="00830312" w:rsidRPr="00632CAD" w:rsidRDefault="00830312" w:rsidP="00830312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  <w:t>（2）</w:t>
            </w:r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Star：标记喜欢的仓库，类似“点赞”。</w:t>
            </w:r>
          </w:p>
          <w:p w14:paraId="643DA897" w14:textId="6D7EB79A" w:rsidR="00830312" w:rsidRPr="00632CAD" w:rsidRDefault="00830312" w:rsidP="00830312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  <w:lastRenderedPageBreak/>
              <w:t>（3）</w:t>
            </w:r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Fork：将别人的仓库完整复制到自己的 GitHub 账户下（包括所有分支和提交历史，但不包括 issue）。</w:t>
            </w:r>
          </w:p>
          <w:p w14:paraId="34722A95" w14:textId="77777777" w:rsidR="00DC5D84" w:rsidRDefault="00830312" w:rsidP="00830312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2CAD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4.</w:t>
            </w:r>
            <w:r w:rsidRPr="00632CAD">
              <w:rPr>
                <w:rFonts w:ascii="宋体" w:eastAsia="宋体" w:hAnsi="宋体"/>
                <w:b/>
                <w:bCs/>
                <w:sz w:val="28"/>
                <w:szCs w:val="28"/>
              </w:rPr>
              <w:t>合作者（Collaborator）</w:t>
            </w:r>
          </w:p>
          <w:p w14:paraId="2C799B59" w14:textId="7337883B" w:rsidR="00830312" w:rsidRPr="00632CAD" w:rsidRDefault="00830312" w:rsidP="00DC5D84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仓库所有者可以邀请其他 GitHub 用户成为合作者，被邀请者获得该仓库的写入权限（可 push、合并 PR 等）。</w:t>
            </w:r>
          </w:p>
          <w:p w14:paraId="73419C96" w14:textId="77777777" w:rsidR="00DC5D84" w:rsidRDefault="00830312" w:rsidP="00830312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2CAD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5.</w:t>
            </w:r>
            <w:r w:rsidRPr="00632CAD">
              <w:rPr>
                <w:rFonts w:ascii="宋体" w:eastAsia="宋体" w:hAnsi="宋体"/>
                <w:b/>
                <w:bCs/>
                <w:sz w:val="28"/>
                <w:szCs w:val="28"/>
              </w:rPr>
              <w:t>Fork 与独立仓库</w:t>
            </w:r>
          </w:p>
          <w:p w14:paraId="50496DC9" w14:textId="7ADC5F51" w:rsidR="00830312" w:rsidRPr="00632CAD" w:rsidRDefault="00830312" w:rsidP="00DC5D84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Fork 创建的副本与源仓库独立，源仓库更新不会自动同步到 Fork；反之亦然。Fork 常用于开源贡献：贡献者先 Fork 项目，修改</w:t>
            </w:r>
            <w:proofErr w:type="gramStart"/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后向源仓库</w:t>
            </w:r>
            <w:proofErr w:type="gramEnd"/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发起 Pull Request。</w:t>
            </w:r>
          </w:p>
          <w:p w14:paraId="77AD9355" w14:textId="77777777" w:rsidR="00DC5D84" w:rsidRDefault="00830312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2CAD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6.</w:t>
            </w:r>
            <w:r w:rsidRPr="00632CAD">
              <w:rPr>
                <w:rFonts w:ascii="宋体" w:eastAsia="宋体" w:hAnsi="宋体"/>
                <w:b/>
                <w:bCs/>
                <w:sz w:val="28"/>
                <w:szCs w:val="28"/>
              </w:rPr>
              <w:t>Issue</w:t>
            </w:r>
          </w:p>
          <w:p w14:paraId="73D669C3" w14:textId="0AABB0E2" w:rsidR="0071790F" w:rsidRPr="00632CAD" w:rsidRDefault="00830312" w:rsidP="00DC5D84">
            <w:pPr>
              <w:ind w:firstLineChars="200" w:firstLine="560"/>
              <w:rPr>
                <w:rFonts w:ascii="宋体" w:eastAsia="宋体" w:hAnsi="宋体" w:cs="Segoe UI" w:hint="eastAsia"/>
                <w:color w:val="0F1115"/>
                <w:kern w:val="0"/>
                <w:sz w:val="28"/>
                <w:szCs w:val="28"/>
              </w:rPr>
            </w:pPr>
            <w:r w:rsidRPr="00632CAD">
              <w:rPr>
                <w:rFonts w:ascii="宋体" w:eastAsia="宋体" w:hAnsi="宋体" w:cs="Segoe UI"/>
                <w:color w:val="0F1115"/>
                <w:kern w:val="0"/>
                <w:sz w:val="28"/>
                <w:szCs w:val="28"/>
              </w:rPr>
              <w:t>用于任务追踪、缺陷报告、功能建议等。在项目内部（非 Fork 的副本）可见，可指派给合作者。</w:t>
            </w:r>
          </w:p>
        </w:tc>
      </w:tr>
      <w:tr w:rsidR="0071790F" w14:paraId="1364A9B9" w14:textId="77777777" w:rsidTr="00B07F55">
        <w:trPr>
          <w:trHeight w:val="4952"/>
        </w:trPr>
        <w:tc>
          <w:tcPr>
            <w:tcW w:w="8522" w:type="dxa"/>
          </w:tcPr>
          <w:p w14:paraId="518816E3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四、实验内容及步骤</w:t>
            </w:r>
          </w:p>
          <w:p w14:paraId="2FC72ACE" w14:textId="6625996D" w:rsidR="00830312" w:rsidRPr="00830312" w:rsidRDefault="001E1F81" w:rsidP="00830312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830312" w:rsidRPr="00830312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创建仓库（组长）</w:t>
            </w:r>
          </w:p>
          <w:p w14:paraId="07B8B895" w14:textId="5AB09C55" w:rsidR="00830312" w:rsidRPr="00830312" w:rsidRDefault="00830312" w:rsidP="00830312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30312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登录组长GitHub账号，点击New repository。填写仓库名称（如work）。根据开发环境选择</w:t>
            </w:r>
            <w:proofErr w:type="spellStart"/>
            <w:r w:rsidRPr="00830312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gitignore</w:t>
            </w:r>
            <w:proofErr w:type="spellEnd"/>
            <w:r w:rsidRPr="00830312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（如 Windows、Java、Python等），GitHub会自动生成对应的.</w:t>
            </w:r>
            <w:proofErr w:type="spellStart"/>
            <w:r w:rsidRPr="00830312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gitignore</w:t>
            </w:r>
            <w:proofErr w:type="spellEnd"/>
            <w:r w:rsidRPr="00830312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文件。点击创建仓库。</w:t>
            </w:r>
          </w:p>
          <w:p w14:paraId="53066450" w14:textId="1D90E512" w:rsidR="00BE3D2A" w:rsidRPr="00BE3D2A" w:rsidRDefault="00BE3D2A" w:rsidP="00BE3D2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BE3D2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2.</w:t>
            </w:r>
            <w:r w:rsidR="0082543E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了解仓库右上角</w:t>
            </w:r>
            <w:r w:rsidR="0082543E" w:rsidRPr="00830312">
              <w:rPr>
                <w:rFonts w:ascii="宋体" w:eastAsia="宋体" w:hAnsi="宋体"/>
                <w:b/>
                <w:bCs/>
                <w:sz w:val="28"/>
                <w:szCs w:val="28"/>
              </w:rPr>
              <w:t>Watch/Star/Fork</w:t>
            </w:r>
            <w:r w:rsidR="0082543E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的作用</w:t>
            </w:r>
          </w:p>
          <w:p w14:paraId="2A9D45E1" w14:textId="7B7040DD" w:rsidR="00BE3D2A" w:rsidRDefault="00BE3D2A" w:rsidP="004661BA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根据组长指派的issue</w:t>
            </w:r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在本地仓库中创建或修改文件（例如添加功能代码）。将修改添加到暂存区并提交，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注意commit备注中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包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>括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fix #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编号。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查看本地分支状态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，并</w:t>
            </w:r>
            <w:r w:rsidRPr="004661B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推送到自己</w:t>
            </w:r>
            <w:r w:rsidRP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fork</w:t>
            </w:r>
            <w:r w:rsidRPr="00BE3D2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的远程仓库</w:t>
            </w:r>
            <w:r w:rsidR="004661B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，在GitHub上验证。</w:t>
            </w:r>
          </w:p>
          <w:p w14:paraId="4570F1D6" w14:textId="4B7BC4F6" w:rsidR="00BE3D2A" w:rsidRPr="00BE3D2A" w:rsidRDefault="004661BA" w:rsidP="00BE3D2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3</w:t>
            </w:r>
            <w:r w:rsidR="00BE3D2A" w:rsidRPr="00BE3D2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="0082543E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邀请合作者（组长）</w:t>
            </w:r>
          </w:p>
          <w:p w14:paraId="55B38C9E" w14:textId="72C3F8EA" w:rsidR="0082543E" w:rsidRPr="0082543E" w:rsidRDefault="0082543E" w:rsidP="0082543E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2543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在组长仓库页面，点击Settings → Collaborators。在输入框中填写组员的 GitHub 用户名，选择后点击Add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82543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collaborator。GitHub会向组员发送邀请邮件。</w:t>
            </w:r>
          </w:p>
          <w:p w14:paraId="56B35544" w14:textId="663FED74" w:rsidR="0082543E" w:rsidRPr="0082543E" w:rsidRDefault="004661BA" w:rsidP="0082543E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4</w:t>
            </w:r>
            <w:r w:rsidRPr="004661B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="0082543E" w:rsidRPr="0082543E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接受邀请并 Fork 仓库（组员）</w:t>
            </w:r>
          </w:p>
          <w:p w14:paraId="2647DABC" w14:textId="4BD13007" w:rsidR="0082543E" w:rsidRPr="0082543E" w:rsidRDefault="0082543E" w:rsidP="0082543E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2543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使用另一个浏览器登录组员的GitHub账号，打开邮箱中的邀请链接。点击Accept invitation，跳转到组长仓库页面。点击Fork按钮，将组长的仓库复制到组员的账号下。完成后组员的账户下出现同名的work仓库（来源标注为Forked from组长用户名/work）。</w:t>
            </w:r>
          </w:p>
          <w:p w14:paraId="6D913443" w14:textId="3FE3149A" w:rsidR="004661BA" w:rsidRPr="004661BA" w:rsidRDefault="004661BA" w:rsidP="004661BA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5</w:t>
            </w:r>
            <w:r w:rsidRPr="004661B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="0082543E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添加Issues，指派组员完成</w:t>
            </w:r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（组</w:t>
            </w:r>
            <w:r w:rsidR="0082543E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长</w:t>
            </w:r>
            <w:r w:rsidRPr="004661B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）</w:t>
            </w:r>
          </w:p>
          <w:p w14:paraId="40E45A30" w14:textId="228C1B98" w:rsidR="00BE3D2A" w:rsidRPr="004661BA" w:rsidRDefault="0082543E" w:rsidP="0082543E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2543E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在组长仓库页面，点击Issues标签→New issue。填写标题和描述（例如“添加说明文档”、“修复登录bug”）。右侧可以指派合作者（assignees）给该issue，被指派者会收到邮件通知。创建多个 issue 以便后续任务分配。</w:t>
            </w:r>
          </w:p>
        </w:tc>
      </w:tr>
      <w:tr w:rsidR="0071790F" w14:paraId="6A0EE29A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A791D16" w14:textId="381AE172" w:rsidR="006E27FA" w:rsidRDefault="00BE3D2A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结果</w:t>
            </w:r>
          </w:p>
          <w:p w14:paraId="497CB470" w14:textId="782B9DF5" w:rsidR="0071790F" w:rsidRPr="00DC5D84" w:rsidRDefault="006E27FA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82543E" w:rsidRPr="00DC5D84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以创建仓库work-git-4，并且邀请组员</w:t>
            </w:r>
            <w:r w:rsidR="00B07F55" w:rsidRPr="00DC5D84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。</w:t>
            </w:r>
          </w:p>
          <w:p w14:paraId="136FDED9" w14:textId="5EB0265E" w:rsidR="00B07F55" w:rsidRDefault="0082543E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8C6EDD" wp14:editId="3B752895">
                  <wp:extent cx="5274310" cy="2253615"/>
                  <wp:effectExtent l="0" t="0" r="2540" b="0"/>
                  <wp:docPr id="10354006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25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B6858" w14:textId="5C653306" w:rsidR="00B07F55" w:rsidRPr="006E27FA" w:rsidRDefault="0082543E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b/>
                <w:bCs/>
                <w:color w:val="575757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9C276BB" wp14:editId="6C158623">
                  <wp:extent cx="5274310" cy="1877060"/>
                  <wp:effectExtent l="0" t="0" r="2540" b="8890"/>
                  <wp:docPr id="10885070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7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9DFC6" w14:textId="1A819EF6" w:rsidR="0071790F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="0082543E">
              <w:rPr>
                <w:rFonts w:ascii="宋体" w:eastAsia="宋体" w:hAnsi="宋体" w:hint="eastAsia"/>
                <w:sz w:val="28"/>
                <w:szCs w:val="28"/>
              </w:rPr>
              <w:t>作为组员接受其他组长（</w:t>
            </w:r>
            <w:proofErr w:type="spellStart"/>
            <w:r w:rsidR="0082543E">
              <w:rPr>
                <w:rFonts w:ascii="宋体" w:eastAsia="宋体" w:hAnsi="宋体" w:hint="eastAsia"/>
                <w:sz w:val="28"/>
                <w:szCs w:val="28"/>
              </w:rPr>
              <w:t>sbdosth</w:t>
            </w:r>
            <w:proofErr w:type="spellEnd"/>
            <w:r w:rsidR="0082543E">
              <w:rPr>
                <w:rFonts w:ascii="宋体" w:eastAsia="宋体" w:hAnsi="宋体" w:hint="eastAsia"/>
                <w:sz w:val="28"/>
                <w:szCs w:val="28"/>
              </w:rPr>
              <w:t>）邀请，并且fork仓库。</w:t>
            </w:r>
          </w:p>
          <w:p w14:paraId="7DD36946" w14:textId="1851419F" w:rsidR="006E27FA" w:rsidRDefault="00617C8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F327AD9" wp14:editId="0EA9849D">
                  <wp:extent cx="5274310" cy="4032885"/>
                  <wp:effectExtent l="0" t="0" r="2540" b="5715"/>
                  <wp:docPr id="179552283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03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24B39" w14:textId="27C94540" w:rsidR="00B07F55" w:rsidRDefault="00617C8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E779BF6" wp14:editId="07F855ED">
                  <wp:extent cx="5274310" cy="2469515"/>
                  <wp:effectExtent l="0" t="0" r="2540" b="6985"/>
                  <wp:docPr id="6278468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4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0B2CC" w14:textId="11C40176" w:rsidR="00617C88" w:rsidRDefault="00617C8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82746E1" wp14:editId="13679629">
                  <wp:extent cx="5274310" cy="2294255"/>
                  <wp:effectExtent l="0" t="0" r="2540" b="0"/>
                  <wp:docPr id="27847156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29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04040" w14:textId="3000C8D6" w:rsidR="006E27F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="00617C88">
              <w:rPr>
                <w:rFonts w:ascii="宋体" w:eastAsia="宋体" w:hAnsi="宋体" w:hint="eastAsia"/>
                <w:sz w:val="28"/>
                <w:szCs w:val="28"/>
              </w:rPr>
              <w:t>作为组长dff99创建issues‘添加文件’和‘添加文件2’，并且发放给组员</w:t>
            </w:r>
            <w:proofErr w:type="spellStart"/>
            <w:r w:rsidR="00617C88">
              <w:rPr>
                <w:rFonts w:ascii="宋体" w:eastAsia="宋体" w:hAnsi="宋体" w:hint="eastAsia"/>
                <w:sz w:val="28"/>
                <w:szCs w:val="28"/>
              </w:rPr>
              <w:t>sbdosth</w:t>
            </w:r>
            <w:proofErr w:type="spellEnd"/>
            <w:r w:rsidR="00617C88">
              <w:rPr>
                <w:rFonts w:ascii="宋体" w:eastAsia="宋体" w:hAnsi="宋体" w:hint="eastAsia"/>
                <w:sz w:val="28"/>
                <w:szCs w:val="28"/>
              </w:rPr>
              <w:t>。第二张图就是‘添加文件’完成后自动关闭的样子。</w:t>
            </w:r>
          </w:p>
          <w:p w14:paraId="7FC2B75A" w14:textId="7B265B28" w:rsidR="00B07F55" w:rsidRDefault="00617C8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6997908" wp14:editId="442D2815">
                  <wp:extent cx="5274310" cy="2350770"/>
                  <wp:effectExtent l="0" t="0" r="2540" b="0"/>
                  <wp:docPr id="57977103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35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301F5" w14:textId="049170CB" w:rsidR="00B07F55" w:rsidRDefault="00617C8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7A1069" wp14:editId="23D48348">
                  <wp:extent cx="5274310" cy="2417445"/>
                  <wp:effectExtent l="0" t="0" r="2540" b="1905"/>
                  <wp:docPr id="591058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587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71790F" w14:paraId="316005A9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8181C8A" w14:textId="27B40D4D" w:rsidR="0071790F" w:rsidRDefault="00BE3D2A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六、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实验结论</w:t>
            </w:r>
          </w:p>
          <w:p w14:paraId="3B972B2C" w14:textId="223EE2C1" w:rsidR="0071790F" w:rsidRDefault="00617C88" w:rsidP="004E75DC">
            <w:pPr>
              <w:adjustRightInd w:val="0"/>
              <w:snapToGrid w:val="0"/>
              <w:spacing w:line="360" w:lineRule="auto"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17C88">
              <w:rPr>
                <w:rFonts w:ascii="宋体" w:eastAsia="宋体" w:hAnsi="宋体"/>
                <w:sz w:val="28"/>
                <w:szCs w:val="28"/>
              </w:rPr>
              <w:t>通过本次实验，掌握了在GitHub上创建仓库时配置.</w:t>
            </w:r>
            <w:proofErr w:type="spellStart"/>
            <w:r w:rsidRPr="00617C88">
              <w:rPr>
                <w:rFonts w:ascii="宋体" w:eastAsia="宋体" w:hAnsi="宋体"/>
                <w:sz w:val="28"/>
                <w:szCs w:val="28"/>
              </w:rPr>
              <w:t>gitignore</w:t>
            </w:r>
            <w:proofErr w:type="spellEnd"/>
            <w:r w:rsidRPr="00617C88">
              <w:rPr>
                <w:rFonts w:ascii="宋体" w:eastAsia="宋体" w:hAnsi="宋体"/>
                <w:sz w:val="28"/>
                <w:szCs w:val="28"/>
              </w:rPr>
              <w:t>忽略文件和选择开源的方法。了解了仓库主页的Watch、Star、Fork功能及其用途。成功实现了组长邀请组员成为合作者的完整流程（发送邀请、接受邀请）。学会了Fork操作，将组长的仓库复制到自己的账户下，为后续的修改和Pull Request做准备。同时，掌握了Issue的创建与指派，理解Issue在多人协作中用于任务分配和问题跟踪的作用。本实验为后续实际的代码协作（如克隆、修改、提PR）奠定了必要的GitHub操作基础。</w:t>
            </w:r>
          </w:p>
        </w:tc>
      </w:tr>
    </w:tbl>
    <w:p w14:paraId="4BC5F398" w14:textId="77777777" w:rsidR="0071790F" w:rsidRDefault="0071790F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71790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6A36B" w14:textId="77777777" w:rsidR="009756FE" w:rsidRDefault="009756FE" w:rsidP="001E1F81">
      <w:pPr>
        <w:rPr>
          <w:rFonts w:hint="eastAsia"/>
        </w:rPr>
      </w:pPr>
      <w:r>
        <w:separator/>
      </w:r>
    </w:p>
  </w:endnote>
  <w:endnote w:type="continuationSeparator" w:id="0">
    <w:p w14:paraId="4466F4C0" w14:textId="77777777" w:rsidR="009756FE" w:rsidRDefault="009756FE" w:rsidP="001E1F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45A" w14:textId="77777777" w:rsidR="001E1F81" w:rsidRDefault="001E1F8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DA14" w14:textId="77777777" w:rsidR="001E1F81" w:rsidRDefault="001E1F81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C804" w14:textId="77777777" w:rsidR="001E1F81" w:rsidRDefault="001E1F8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9A18F" w14:textId="77777777" w:rsidR="009756FE" w:rsidRDefault="009756FE" w:rsidP="001E1F81">
      <w:pPr>
        <w:rPr>
          <w:rFonts w:hint="eastAsia"/>
        </w:rPr>
      </w:pPr>
      <w:r>
        <w:separator/>
      </w:r>
    </w:p>
  </w:footnote>
  <w:footnote w:type="continuationSeparator" w:id="0">
    <w:p w14:paraId="20CFB293" w14:textId="77777777" w:rsidR="009756FE" w:rsidRDefault="009756FE" w:rsidP="001E1F8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1C4A" w14:textId="77777777" w:rsidR="001E1F81" w:rsidRDefault="001E1F8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D2F4" w14:textId="77777777" w:rsidR="001E1F81" w:rsidRDefault="001E1F8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C8C3" w14:textId="77777777" w:rsidR="001E1F81" w:rsidRDefault="001E1F8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B41"/>
    <w:multiLevelType w:val="multilevel"/>
    <w:tmpl w:val="ED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D2D"/>
    <w:multiLevelType w:val="multilevel"/>
    <w:tmpl w:val="FD9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78D6"/>
    <w:multiLevelType w:val="multilevel"/>
    <w:tmpl w:val="EB0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F80"/>
    <w:multiLevelType w:val="multilevel"/>
    <w:tmpl w:val="C76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443C7"/>
    <w:multiLevelType w:val="multilevel"/>
    <w:tmpl w:val="F3F6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F5046"/>
    <w:multiLevelType w:val="multilevel"/>
    <w:tmpl w:val="8CE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C1C05"/>
    <w:multiLevelType w:val="multilevel"/>
    <w:tmpl w:val="39F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27DF1"/>
    <w:multiLevelType w:val="multilevel"/>
    <w:tmpl w:val="A0F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F667E"/>
    <w:multiLevelType w:val="multilevel"/>
    <w:tmpl w:val="78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176C4"/>
    <w:multiLevelType w:val="multilevel"/>
    <w:tmpl w:val="387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86183"/>
    <w:multiLevelType w:val="multilevel"/>
    <w:tmpl w:val="530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2214A"/>
    <w:multiLevelType w:val="multilevel"/>
    <w:tmpl w:val="ADA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54400"/>
    <w:multiLevelType w:val="multilevel"/>
    <w:tmpl w:val="F18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81E0D"/>
    <w:multiLevelType w:val="multilevel"/>
    <w:tmpl w:val="0B8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21B8A"/>
    <w:multiLevelType w:val="multilevel"/>
    <w:tmpl w:val="45C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E51AB"/>
    <w:multiLevelType w:val="multilevel"/>
    <w:tmpl w:val="92E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2D33"/>
    <w:multiLevelType w:val="multilevel"/>
    <w:tmpl w:val="83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770DE"/>
    <w:multiLevelType w:val="multilevel"/>
    <w:tmpl w:val="660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34598"/>
    <w:multiLevelType w:val="multilevel"/>
    <w:tmpl w:val="3B7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0620F"/>
    <w:multiLevelType w:val="multilevel"/>
    <w:tmpl w:val="50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A70922"/>
    <w:multiLevelType w:val="multilevel"/>
    <w:tmpl w:val="31D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30A62"/>
    <w:multiLevelType w:val="multilevel"/>
    <w:tmpl w:val="2BA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45547"/>
    <w:multiLevelType w:val="multilevel"/>
    <w:tmpl w:val="A13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24" w15:restartNumberingAfterBreak="0">
    <w:nsid w:val="5AAD6262"/>
    <w:multiLevelType w:val="multilevel"/>
    <w:tmpl w:val="1FA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7652E"/>
    <w:multiLevelType w:val="multilevel"/>
    <w:tmpl w:val="BAD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F1374"/>
    <w:multiLevelType w:val="multilevel"/>
    <w:tmpl w:val="E81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51B43"/>
    <w:multiLevelType w:val="multilevel"/>
    <w:tmpl w:val="4042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43BC5"/>
    <w:multiLevelType w:val="multilevel"/>
    <w:tmpl w:val="7D5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B59ED"/>
    <w:multiLevelType w:val="multilevel"/>
    <w:tmpl w:val="5F2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6383C"/>
    <w:multiLevelType w:val="multilevel"/>
    <w:tmpl w:val="237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56C0F"/>
    <w:multiLevelType w:val="multilevel"/>
    <w:tmpl w:val="88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A3E52"/>
    <w:multiLevelType w:val="multilevel"/>
    <w:tmpl w:val="1D9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ED5A25"/>
    <w:multiLevelType w:val="multilevel"/>
    <w:tmpl w:val="26F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E797E"/>
    <w:multiLevelType w:val="multilevel"/>
    <w:tmpl w:val="416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47C41"/>
    <w:multiLevelType w:val="multilevel"/>
    <w:tmpl w:val="5BD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16517">
    <w:abstractNumId w:val="23"/>
  </w:num>
  <w:num w:numId="2" w16cid:durableId="1023284049">
    <w:abstractNumId w:val="3"/>
  </w:num>
  <w:num w:numId="3" w16cid:durableId="1013340551">
    <w:abstractNumId w:val="26"/>
  </w:num>
  <w:num w:numId="4" w16cid:durableId="472672742">
    <w:abstractNumId w:val="19"/>
  </w:num>
  <w:num w:numId="5" w16cid:durableId="850334784">
    <w:abstractNumId w:val="11"/>
  </w:num>
  <w:num w:numId="6" w16cid:durableId="485820709">
    <w:abstractNumId w:val="29"/>
  </w:num>
  <w:num w:numId="7" w16cid:durableId="345644349">
    <w:abstractNumId w:val="14"/>
  </w:num>
  <w:num w:numId="8" w16cid:durableId="1436899518">
    <w:abstractNumId w:val="16"/>
  </w:num>
  <w:num w:numId="9" w16cid:durableId="355154124">
    <w:abstractNumId w:val="9"/>
  </w:num>
  <w:num w:numId="10" w16cid:durableId="345599365">
    <w:abstractNumId w:val="6"/>
  </w:num>
  <w:num w:numId="11" w16cid:durableId="501160493">
    <w:abstractNumId w:val="15"/>
  </w:num>
  <w:num w:numId="12" w16cid:durableId="1618678882">
    <w:abstractNumId w:val="32"/>
  </w:num>
  <w:num w:numId="13" w16cid:durableId="586620306">
    <w:abstractNumId w:val="18"/>
  </w:num>
  <w:num w:numId="14" w16cid:durableId="934170266">
    <w:abstractNumId w:val="31"/>
  </w:num>
  <w:num w:numId="15" w16cid:durableId="1214973019">
    <w:abstractNumId w:val="10"/>
  </w:num>
  <w:num w:numId="16" w16cid:durableId="1452702132">
    <w:abstractNumId w:val="13"/>
  </w:num>
  <w:num w:numId="17" w16cid:durableId="1711612860">
    <w:abstractNumId w:val="17"/>
  </w:num>
  <w:num w:numId="18" w16cid:durableId="2132478609">
    <w:abstractNumId w:val="7"/>
  </w:num>
  <w:num w:numId="19" w16cid:durableId="708335219">
    <w:abstractNumId w:val="25"/>
  </w:num>
  <w:num w:numId="20" w16cid:durableId="1251423348">
    <w:abstractNumId w:val="2"/>
  </w:num>
  <w:num w:numId="21" w16cid:durableId="863447952">
    <w:abstractNumId w:val="5"/>
  </w:num>
  <w:num w:numId="22" w16cid:durableId="1355620482">
    <w:abstractNumId w:val="8"/>
  </w:num>
  <w:num w:numId="23" w16cid:durableId="1981185993">
    <w:abstractNumId w:val="4"/>
  </w:num>
  <w:num w:numId="24" w16cid:durableId="1190408374">
    <w:abstractNumId w:val="1"/>
  </w:num>
  <w:num w:numId="25" w16cid:durableId="96565004">
    <w:abstractNumId w:val="33"/>
  </w:num>
  <w:num w:numId="26" w16cid:durableId="132409572">
    <w:abstractNumId w:val="30"/>
  </w:num>
  <w:num w:numId="27" w16cid:durableId="567232946">
    <w:abstractNumId w:val="28"/>
  </w:num>
  <w:num w:numId="28" w16cid:durableId="99499530">
    <w:abstractNumId w:val="12"/>
  </w:num>
  <w:num w:numId="29" w16cid:durableId="1088118775">
    <w:abstractNumId w:val="24"/>
  </w:num>
  <w:num w:numId="30" w16cid:durableId="1027027091">
    <w:abstractNumId w:val="34"/>
  </w:num>
  <w:num w:numId="31" w16cid:durableId="1801924103">
    <w:abstractNumId w:val="27"/>
  </w:num>
  <w:num w:numId="32" w16cid:durableId="1527907107">
    <w:abstractNumId w:val="35"/>
  </w:num>
  <w:num w:numId="33" w16cid:durableId="1728260162">
    <w:abstractNumId w:val="22"/>
  </w:num>
  <w:num w:numId="34" w16cid:durableId="540895554">
    <w:abstractNumId w:val="20"/>
  </w:num>
  <w:num w:numId="35" w16cid:durableId="1257864544">
    <w:abstractNumId w:val="0"/>
  </w:num>
  <w:num w:numId="36" w16cid:durableId="19311120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E7E9A"/>
    <w:rsid w:val="00101B93"/>
    <w:rsid w:val="001E1F81"/>
    <w:rsid w:val="00396E94"/>
    <w:rsid w:val="003A623F"/>
    <w:rsid w:val="003F4928"/>
    <w:rsid w:val="0046360B"/>
    <w:rsid w:val="004661BA"/>
    <w:rsid w:val="0047501E"/>
    <w:rsid w:val="0049568D"/>
    <w:rsid w:val="004E75DC"/>
    <w:rsid w:val="00561608"/>
    <w:rsid w:val="00586B7D"/>
    <w:rsid w:val="00617C88"/>
    <w:rsid w:val="00632CAD"/>
    <w:rsid w:val="0066095C"/>
    <w:rsid w:val="006915FA"/>
    <w:rsid w:val="006A6473"/>
    <w:rsid w:val="006B0B01"/>
    <w:rsid w:val="006B0E4C"/>
    <w:rsid w:val="006E27FA"/>
    <w:rsid w:val="0071790F"/>
    <w:rsid w:val="007260BF"/>
    <w:rsid w:val="0074647B"/>
    <w:rsid w:val="007B7287"/>
    <w:rsid w:val="007F47ED"/>
    <w:rsid w:val="0082543E"/>
    <w:rsid w:val="00830312"/>
    <w:rsid w:val="00841261"/>
    <w:rsid w:val="00881BC7"/>
    <w:rsid w:val="009278F1"/>
    <w:rsid w:val="009756FE"/>
    <w:rsid w:val="009C060C"/>
    <w:rsid w:val="009F75ED"/>
    <w:rsid w:val="00A16C01"/>
    <w:rsid w:val="00A7252D"/>
    <w:rsid w:val="00A73FC3"/>
    <w:rsid w:val="00B07F55"/>
    <w:rsid w:val="00B8444F"/>
    <w:rsid w:val="00BE3D2A"/>
    <w:rsid w:val="00C11F1E"/>
    <w:rsid w:val="00C33CB4"/>
    <w:rsid w:val="00C347D3"/>
    <w:rsid w:val="00CF428F"/>
    <w:rsid w:val="00D13EE2"/>
    <w:rsid w:val="00D8197E"/>
    <w:rsid w:val="00DA2AB4"/>
    <w:rsid w:val="00DC5D84"/>
    <w:rsid w:val="00E01945"/>
    <w:rsid w:val="00E77B3F"/>
    <w:rsid w:val="00EE5668"/>
    <w:rsid w:val="00F22E67"/>
    <w:rsid w:val="00F56470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5D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9278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标题 4 字符"/>
    <w:basedOn w:val="a0"/>
    <w:link w:val="4"/>
    <w:uiPriority w:val="9"/>
    <w:rsid w:val="009278F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9278F1"/>
    <w:rPr>
      <w:color w:val="605E5C"/>
      <w:shd w:val="clear" w:color="auto" w:fill="E1DFDD"/>
    </w:rPr>
  </w:style>
  <w:style w:type="paragraph" w:styleId="HTML2">
    <w:name w:val="HTML Preformatted"/>
    <w:basedOn w:val="a"/>
    <w:link w:val="HTML3"/>
    <w:uiPriority w:val="99"/>
    <w:semiHidden/>
    <w:unhideWhenUsed/>
    <w:rsid w:val="004E75DC"/>
    <w:rPr>
      <w:rFonts w:ascii="Courier New" w:hAnsi="Courier New" w:cs="Courier New"/>
      <w:sz w:val="20"/>
      <w:szCs w:val="20"/>
    </w:rPr>
  </w:style>
  <w:style w:type="character" w:customStyle="1" w:styleId="HTML3">
    <w:name w:val="HTML 预设格式 字符"/>
    <w:basedOn w:val="a0"/>
    <w:link w:val="HTML2"/>
    <w:uiPriority w:val="99"/>
    <w:semiHidden/>
    <w:rsid w:val="004E75DC"/>
    <w:rPr>
      <w:rFonts w:ascii="Courier New" w:eastAsia="华文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357211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0C28AC"/>
    <w:rsid w:val="00306E2D"/>
    <w:rsid w:val="00357211"/>
    <w:rsid w:val="003A623F"/>
    <w:rsid w:val="007005B6"/>
    <w:rsid w:val="007B3F07"/>
    <w:rsid w:val="00A7252D"/>
    <w:rsid w:val="00AB75CA"/>
    <w:rsid w:val="00D13EE2"/>
    <w:rsid w:val="00D825BA"/>
    <w:rsid w:val="00D90303"/>
    <w:rsid w:val="00EC3BDC"/>
    <w:rsid w:val="00F56470"/>
    <w:rsid w:val="00F6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7</Pages>
  <Words>863</Words>
  <Characters>1167</Characters>
  <Application>Microsoft Office Word</Application>
  <DocSecurity>0</DocSecurity>
  <Lines>64</Lines>
  <Paragraphs>52</Paragraphs>
  <ScaleCrop>false</ScaleCrop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2026-05-18T11:45:00Z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