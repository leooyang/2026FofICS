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华文宋体" w:eastAsia="华文宋体" w:hAnsi="华文宋体" w:cs="华文宋体"/>
          <w:color w:val="4472C4" w:themeColor="accent1"/>
          <w:kern w:val="2"/>
          <w:sz w:val="21"/>
        </w:rPr>
        <w:id w:val="312919854"/>
      </w:sdtPr>
      <w:sdtEndPr>
        <w:rPr>
          <w:rFonts w:ascii="宋体" w:eastAsia="宋体" w:hAnsi="宋体"/>
          <w:color w:val="auto"/>
          <w:sz w:val="28"/>
          <w:szCs w:val="28"/>
        </w:rPr>
      </w:sdtEndPr>
      <w:sdtContent>
        <w:p w14:paraId="4D54C570" w14:textId="77777777" w:rsidR="0071790F" w:rsidRDefault="00000000">
          <w:pPr>
            <w:pStyle w:val="af1"/>
            <w:spacing w:before="1540" w:after="240"/>
            <w:jc w:val="center"/>
            <w:rPr>
              <w:rFonts w:hint="eastAsia"/>
              <w:color w:val="4472C4" w:themeColor="accent1"/>
            </w:rPr>
          </w:pPr>
          <w:r>
            <w:rPr>
              <w:rFonts w:ascii="宋体" w:eastAsia="宋体" w:hAnsi="宋体" w:cs="宋体"/>
              <w:noProof/>
              <w:sz w:val="24"/>
              <w:szCs w:val="24"/>
            </w:rPr>
            <w:drawing>
              <wp:inline distT="0" distB="0" distL="114300" distR="114300" wp14:anchorId="041EE7D6" wp14:editId="30B0B983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eastAsia="华文中宋" w:hAnsi="华文中宋" w:cstheme="majorBidi"/>
              <w:b/>
              <w:bCs/>
              <w:caps/>
              <w:color w:val="4472C4" w:themeColor="accent1"/>
              <w:sz w:val="72"/>
              <w:szCs w:val="72"/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827310E" w14:textId="77777777" w:rsidR="0071790F" w:rsidRDefault="00000000">
              <w:pPr>
                <w:pStyle w:val="af1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72"/>
                  <w:szCs w:val="72"/>
                </w:rPr>
                <w:t>工控软件基础          课程实验报告</w:t>
              </w:r>
            </w:p>
          </w:sdtContent>
        </w:sdt>
        <w:p w14:paraId="2291B7FC" w14:textId="77777777" w:rsidR="0071790F" w:rsidRDefault="0071790F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4B4C067A" w14:textId="77777777" w:rsidR="0071790F" w:rsidRDefault="0071790F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3EA15E8C" w14:textId="77777777" w:rsidR="0071790F" w:rsidRDefault="0071790F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4FB4EDBC" w14:textId="33282CB1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项目名称：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Git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第</w:t>
          </w:r>
          <w:r w:rsidR="001E1F81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二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次实验</w:t>
          </w:r>
          <w:r w:rsidR="001E1F81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-</w:t>
          </w:r>
          <w:r w:rsidR="001E1F81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基础操作</w:t>
          </w:r>
        </w:p>
        <w:p w14:paraId="6B112D12" w14:textId="15F44AAD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/>
              <w:color w:val="4472C4" w:themeColor="accent1"/>
              <w:sz w:val="28"/>
              <w:szCs w:val="28"/>
            </w:rPr>
            <w:t>实验时间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：第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10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周，星期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五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第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5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~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8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节</w:t>
          </w:r>
        </w:p>
        <w:p w14:paraId="0CFAFB56" w14:textId="00E97D7B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专业班级：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测控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2301 </w:t>
          </w:r>
        </w:p>
        <w:p w14:paraId="1388C605" w14:textId="42D8DD18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实验人姓名：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李润泽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</w:p>
        <w:p w14:paraId="01217501" w14:textId="591DA93C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实验人学号：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202313373 </w:t>
          </w:r>
        </w:p>
        <w:p w14:paraId="7B9249E7" w14:textId="77777777" w:rsidR="0071790F" w:rsidRDefault="0071790F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362A1902" w14:textId="77777777" w:rsidR="0071790F" w:rsidRDefault="0071790F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080E2AEF" w14:textId="77777777" w:rsidR="0071790F" w:rsidRDefault="00000000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  <w:r>
            <w:rPr>
              <w:rFonts w:hint="eastAsia"/>
              <w:color w:val="4472C4" w:themeColor="accent1"/>
              <w:sz w:val="28"/>
              <w:szCs w:val="28"/>
            </w:rPr>
            <w:t>光机电一体化河北省实验教学示范中心</w:t>
          </w:r>
        </w:p>
        <w:p w14:paraId="2291D80F" w14:textId="77777777" w:rsidR="0071790F" w:rsidRDefault="0071790F">
          <w:pPr>
            <w:pStyle w:val="af1"/>
            <w:spacing w:before="480"/>
            <w:jc w:val="center"/>
            <w:rPr>
              <w:rFonts w:hint="eastAsia"/>
              <w:color w:val="4472C4" w:themeColor="accent1"/>
            </w:rPr>
          </w:pPr>
        </w:p>
        <w:p w14:paraId="501A8AFE" w14:textId="77777777" w:rsidR="0071790F" w:rsidRDefault="00000000">
          <w:pPr>
            <w:spacing w:line="360" w:lineRule="exact"/>
            <w:jc w:val="left"/>
            <w:rPr>
              <w:rFonts w:ascii="仿宋" w:eastAsia="仿宋" w:hAnsi="仿宋" w:hint="eastAsia"/>
              <w:bCs/>
              <w:sz w:val="24"/>
              <w:szCs w:val="24"/>
              <w:u w:val="single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C995FC" wp14:editId="7E8B8B48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DAF387" w14:textId="2FEF9D05" w:rsidR="0071790F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396E94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2026-5-8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96E94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BBD549E" w14:textId="4F0F2FC0" w:rsidR="0071790F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96E94">
                                      <w:rPr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指导老师：</w:t>
                                    </w:r>
                                    <w:r w:rsidR="00396E94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C995FC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margin-left:.7pt;margin-top:706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" filled="f" stroked="f" strokeweight=".5pt">
                    <v:textbox style="mso-fit-shape-to-text:t" inset="0,0,0,0">
                      <w:txbxContent>
                        <w:p w14:paraId="35DAF387" w14:textId="2FEF9D05" w:rsidR="0071790F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396E94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2026-5-8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96E94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BBD549E" w14:textId="4F0F2FC0" w:rsidR="0071790F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96E94">
                                <w:rPr>
                                  <w:color w:val="4472C4" w:themeColor="accent1"/>
                                  <w:sz w:val="24"/>
                                  <w:szCs w:val="24"/>
                                </w:rPr>
                                <w:t>指导老师：</w:t>
                              </w:r>
                              <w:r w:rsidR="00396E94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杨乐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宋体" w:eastAsia="宋体" w:hAnsi="宋体"/>
              <w:sz w:val="28"/>
              <w:szCs w:val="28"/>
            </w:rPr>
            <w:br w:type="page"/>
          </w:r>
        </w:p>
        <w:p w14:paraId="2553206C" w14:textId="77777777" w:rsidR="0071790F" w:rsidRDefault="00000000">
          <w:pPr>
            <w:widowControl/>
            <w:jc w:val="left"/>
            <w:rPr>
              <w:rFonts w:ascii="宋体" w:eastAsia="宋体" w:hAnsi="宋体" w:hint="eastAsia"/>
              <w:sz w:val="28"/>
              <w:szCs w:val="28"/>
            </w:rPr>
          </w:pPr>
        </w:p>
      </w:sdtContent>
    </w:sdt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71790F" w14:paraId="47F3071E" w14:textId="77777777" w:rsidTr="004E75DC">
        <w:trPr>
          <w:trHeight w:val="2117"/>
        </w:trPr>
        <w:tc>
          <w:tcPr>
            <w:tcW w:w="8522" w:type="dxa"/>
          </w:tcPr>
          <w:p w14:paraId="010F832A" w14:textId="77777777" w:rsidR="0071790F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一、实验目的</w:t>
            </w:r>
          </w:p>
          <w:p w14:paraId="09D188E5" w14:textId="7CAF6E5C" w:rsidR="001E1F81" w:rsidRPr="001E1F81" w:rsidRDefault="00000000" w:rsidP="00294261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1.</w:t>
            </w:r>
            <w:r w:rsidR="001E1F81" w:rsidRPr="001E1F81">
              <w:rPr>
                <w:rFonts w:ascii="宋体" w:eastAsia="宋体" w:hAnsi="宋体"/>
                <w:sz w:val="28"/>
                <w:szCs w:val="28"/>
              </w:rPr>
              <w:t>理解 Git 本地仓库的三大区域（工作区、暂存区、版本区）及其作用。</w:t>
            </w:r>
          </w:p>
          <w:p w14:paraId="467D5CC8" w14:textId="047424CF" w:rsidR="001E1F81" w:rsidRPr="001E1F81" w:rsidRDefault="001E1F81" w:rsidP="001E1F81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2.</w:t>
            </w:r>
            <w:r w:rsidRPr="001E1F81">
              <w:rPr>
                <w:rFonts w:ascii="宋体" w:eastAsia="宋体" w:hAnsi="宋体"/>
                <w:sz w:val="28"/>
                <w:szCs w:val="28"/>
              </w:rPr>
              <w:t>掌握一次完整的代码修改、提交、推送到远程仓库的流程。</w:t>
            </w:r>
          </w:p>
          <w:p w14:paraId="525D4936" w14:textId="2CFF2079" w:rsidR="001E1F81" w:rsidRPr="001E1F81" w:rsidRDefault="001E1F81" w:rsidP="001E1F81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3.</w:t>
            </w:r>
            <w:r w:rsidRPr="001E1F81">
              <w:rPr>
                <w:rFonts w:ascii="宋体" w:eastAsia="宋体" w:hAnsi="宋体"/>
                <w:sz w:val="28"/>
                <w:szCs w:val="28"/>
              </w:rPr>
              <w:t>学会使用git status、git add、git commit、git push 等基本命令。</w:t>
            </w:r>
          </w:p>
          <w:p w14:paraId="5FCE6D50" w14:textId="000CD11D" w:rsidR="001E1F81" w:rsidRPr="001E1F81" w:rsidRDefault="001E1F81" w:rsidP="001E1F81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4.</w:t>
            </w:r>
            <w:r w:rsidRPr="001E1F81">
              <w:rPr>
                <w:rFonts w:ascii="宋体" w:eastAsia="宋体" w:hAnsi="宋体"/>
                <w:sz w:val="28"/>
                <w:szCs w:val="28"/>
              </w:rPr>
              <w:t>掌握查看提交历史（git log）和配置用户信息（user.name、</w:t>
            </w:r>
            <w:proofErr w:type="spellStart"/>
            <w:r w:rsidRPr="001E1F81">
              <w:rPr>
                <w:rFonts w:ascii="宋体" w:eastAsia="宋体" w:hAnsi="宋体"/>
                <w:sz w:val="28"/>
                <w:szCs w:val="28"/>
              </w:rPr>
              <w:t>user.email</w:t>
            </w:r>
            <w:proofErr w:type="spellEnd"/>
            <w:r w:rsidRPr="001E1F81">
              <w:rPr>
                <w:rFonts w:ascii="宋体" w:eastAsia="宋体" w:hAnsi="宋体"/>
                <w:sz w:val="28"/>
                <w:szCs w:val="28"/>
              </w:rPr>
              <w:t>）。</w:t>
            </w:r>
          </w:p>
          <w:p w14:paraId="0D4487F5" w14:textId="6555B16E" w:rsidR="001E1F81" w:rsidRPr="001E1F81" w:rsidRDefault="001E1F81" w:rsidP="001E1F81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5.</w:t>
            </w:r>
            <w:r w:rsidRPr="001E1F81">
              <w:rPr>
                <w:rFonts w:ascii="宋体" w:eastAsia="宋体" w:hAnsi="宋体"/>
                <w:sz w:val="28"/>
                <w:szCs w:val="28"/>
              </w:rPr>
              <w:t>学习撤销暂存区修改、版本回退（git reset）以及处理提交时间线分叉（强制推送）。</w:t>
            </w:r>
          </w:p>
          <w:p w14:paraId="4B279103" w14:textId="33E2D6A8" w:rsidR="00396E94" w:rsidRPr="00396E94" w:rsidRDefault="001E1F81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6.</w:t>
            </w:r>
            <w:r w:rsidRPr="001E1F81">
              <w:rPr>
                <w:rFonts w:ascii="宋体" w:eastAsia="宋体" w:hAnsi="宋体"/>
                <w:sz w:val="28"/>
                <w:szCs w:val="28"/>
              </w:rPr>
              <w:t xml:space="preserve">了解git </w:t>
            </w:r>
            <w:proofErr w:type="spellStart"/>
            <w:r w:rsidRPr="001E1F81">
              <w:rPr>
                <w:rFonts w:ascii="宋体" w:eastAsia="宋体" w:hAnsi="宋体"/>
                <w:sz w:val="28"/>
                <w:szCs w:val="28"/>
              </w:rPr>
              <w:t>reflog</w:t>
            </w:r>
            <w:proofErr w:type="spellEnd"/>
            <w:r w:rsidRPr="001E1F81">
              <w:rPr>
                <w:rFonts w:ascii="宋体" w:eastAsia="宋体" w:hAnsi="宋体"/>
                <w:sz w:val="28"/>
                <w:szCs w:val="28"/>
              </w:rPr>
              <w:t>命令，能够恢复误操作的历史版本。</w:t>
            </w:r>
          </w:p>
        </w:tc>
      </w:tr>
      <w:tr w:rsidR="0071790F" w14:paraId="2C311BF8" w14:textId="77777777" w:rsidTr="004E75DC">
        <w:trPr>
          <w:trHeight w:val="2624"/>
        </w:trPr>
        <w:tc>
          <w:tcPr>
            <w:tcW w:w="8522" w:type="dxa"/>
          </w:tcPr>
          <w:p w14:paraId="5164E5D6" w14:textId="77777777" w:rsidR="0071790F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二、实验设备（或软件平台）</w:t>
            </w:r>
          </w:p>
          <w:p w14:paraId="64E47A34" w14:textId="3C80C45F" w:rsidR="0071790F" w:rsidRPr="009278F1" w:rsidRDefault="00000000" w:rsidP="009278F1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color w:val="575757"/>
                <w:sz w:val="28"/>
                <w:szCs w:val="28"/>
              </w:rPr>
            </w:pPr>
            <w:r w:rsidRPr="0063362C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1．</w:t>
            </w:r>
            <w:r w:rsidR="00396E94" w:rsidRPr="0063362C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PC计算机</w:t>
            </w:r>
            <w:r w:rsidRPr="0063362C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          一</w:t>
            </w:r>
            <w:r w:rsidR="00396E94" w:rsidRPr="0063362C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台</w:t>
            </w:r>
            <w:r w:rsidRPr="0063362C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(</w:t>
            </w:r>
            <w:r w:rsidR="00396E94" w:rsidRPr="0063362C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Windows操作系统</w:t>
            </w:r>
            <w:r w:rsidRPr="0063362C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)</w:t>
            </w:r>
            <w:r w:rsidR="00396E94" w:rsidRPr="0063362C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 xml:space="preserve"> </w:t>
            </w:r>
            <w:r w:rsidR="00B246A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  <w:r w:rsidRPr="0063362C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cr/>
              <w:t>2．</w:t>
            </w:r>
            <w:r w:rsidR="00396E94" w:rsidRPr="0063362C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Git 软件</w:t>
            </w:r>
            <w:r w:rsidR="009278F1" w:rsidRPr="0063362C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和Git Bash软件。</w:t>
            </w:r>
            <w:r w:rsidRPr="0063362C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cr/>
              <w:t>3．</w:t>
            </w:r>
            <w:r w:rsidR="009278F1" w:rsidRPr="0063362C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GitHub平台。</w:t>
            </w:r>
            <w:r>
              <w:rPr>
                <w:rFonts w:ascii="宋体" w:eastAsia="宋体" w:hAnsi="宋体" w:cs="宋体"/>
                <w:color w:val="575757"/>
                <w:kern w:val="0"/>
                <w:sz w:val="28"/>
                <w:szCs w:val="28"/>
                <w:lang w:bidi="ar"/>
              </w:rPr>
              <w:t>    </w:t>
            </w:r>
          </w:p>
        </w:tc>
      </w:tr>
      <w:tr w:rsidR="0071790F" w14:paraId="03A44F6F" w14:textId="77777777" w:rsidTr="004E75DC">
        <w:trPr>
          <w:trHeight w:val="1968"/>
        </w:trPr>
        <w:tc>
          <w:tcPr>
            <w:tcW w:w="8522" w:type="dxa"/>
          </w:tcPr>
          <w:p w14:paraId="730AD554" w14:textId="677A4466" w:rsidR="0071790F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三、实验原理</w:t>
            </w:r>
          </w:p>
          <w:p w14:paraId="0DF3BD8D" w14:textId="14223C8E" w:rsidR="001E1F81" w:rsidRPr="0063362C" w:rsidRDefault="00000000" w:rsidP="001E1F81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63362C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1.</w:t>
            </w:r>
            <w:r w:rsidR="009278F1" w:rsidRPr="0063362C">
              <w:rPr>
                <w:rFonts w:ascii="Segoe UI" w:eastAsia="宋体" w:hAnsi="Segoe UI" w:cs="Segoe UI"/>
                <w:b/>
                <w:bCs/>
                <w:color w:val="0F1115"/>
                <w:kern w:val="0"/>
                <w:sz w:val="24"/>
                <w:szCs w:val="24"/>
              </w:rPr>
              <w:t xml:space="preserve"> </w:t>
            </w:r>
            <w:r w:rsidR="001E1F81" w:rsidRPr="0063362C">
              <w:rPr>
                <w:rFonts w:ascii="宋体" w:eastAsia="宋体" w:hAnsi="宋体"/>
                <w:b/>
                <w:bCs/>
                <w:sz w:val="28"/>
                <w:szCs w:val="28"/>
              </w:rPr>
              <w:t>Git 三大区域</w:t>
            </w:r>
          </w:p>
          <w:p w14:paraId="5ABB88E6" w14:textId="77777777" w:rsidR="001E1F81" w:rsidRPr="001E1F81" w:rsidRDefault="001E1F81" w:rsidP="001E1F81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1E1F81">
              <w:rPr>
                <w:rFonts w:ascii="宋体" w:eastAsia="宋体" w:hAnsi="宋体"/>
                <w:sz w:val="28"/>
                <w:szCs w:val="28"/>
              </w:rPr>
              <w:t>工作区：本地文件系统，用户直接编辑文件的地方。</w:t>
            </w:r>
          </w:p>
          <w:p w14:paraId="677FCA5D" w14:textId="2A14D35D" w:rsidR="001E1F81" w:rsidRPr="001E1F81" w:rsidRDefault="001E1F81" w:rsidP="001E1F81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1E1F81">
              <w:rPr>
                <w:rFonts w:ascii="宋体" w:eastAsia="宋体" w:hAnsi="宋体"/>
                <w:sz w:val="28"/>
                <w:szCs w:val="28"/>
              </w:rPr>
              <w:t>暂存区：临时保存修改的区域，通过git add将工作区的修改放入暂存区。</w:t>
            </w:r>
          </w:p>
          <w:p w14:paraId="2C833C09" w14:textId="43B9E89A" w:rsidR="001E1F81" w:rsidRPr="001E1F81" w:rsidRDefault="001E1F81" w:rsidP="001E1F81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1E1F81">
              <w:rPr>
                <w:rFonts w:ascii="宋体" w:eastAsia="宋体" w:hAnsi="宋体"/>
                <w:sz w:val="28"/>
                <w:szCs w:val="28"/>
              </w:rPr>
              <w:t>版本区：存储所有提交（commit）的历史记录，每次git commit将暂存区的修改生成一个快照保存到版本区。</w:t>
            </w:r>
          </w:p>
          <w:p w14:paraId="50355B13" w14:textId="0D4466A3" w:rsidR="0063362C" w:rsidRDefault="001E1F81" w:rsidP="001E1F81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63362C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lastRenderedPageBreak/>
              <w:t>2.</w:t>
            </w:r>
            <w:r w:rsidRPr="0063362C">
              <w:rPr>
                <w:rFonts w:ascii="宋体" w:eastAsia="宋体" w:hAnsi="宋体"/>
                <w:b/>
                <w:bCs/>
                <w:sz w:val="28"/>
                <w:szCs w:val="28"/>
              </w:rPr>
              <w:t>提交与推送</w:t>
            </w:r>
          </w:p>
          <w:p w14:paraId="41A2EE7A" w14:textId="691B1D06" w:rsidR="001E1F81" w:rsidRPr="001E1F81" w:rsidRDefault="001E1F81" w:rsidP="0063362C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1E1F81">
              <w:rPr>
                <w:rFonts w:ascii="宋体" w:eastAsia="宋体" w:hAnsi="宋体"/>
                <w:sz w:val="28"/>
                <w:szCs w:val="28"/>
              </w:rPr>
              <w:t>git commit生成本地版本，git push将本地版本同步到远程仓库。</w:t>
            </w:r>
          </w:p>
          <w:p w14:paraId="0A984274" w14:textId="354AAFBB" w:rsidR="0063362C" w:rsidRDefault="001E1F81" w:rsidP="001E1F81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63362C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3.</w:t>
            </w:r>
            <w:r w:rsidRPr="0063362C">
              <w:rPr>
                <w:rFonts w:ascii="宋体" w:eastAsia="宋体" w:hAnsi="宋体"/>
                <w:b/>
                <w:bCs/>
                <w:sz w:val="28"/>
                <w:szCs w:val="28"/>
              </w:rPr>
              <w:t>版本回退</w:t>
            </w:r>
          </w:p>
          <w:p w14:paraId="22A3838E" w14:textId="29F3D753" w:rsidR="001E1F81" w:rsidRPr="001E1F81" w:rsidRDefault="001E1F81" w:rsidP="0063362C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1E1F81">
              <w:rPr>
                <w:rFonts w:ascii="宋体" w:eastAsia="宋体" w:hAnsi="宋体"/>
                <w:sz w:val="28"/>
                <w:szCs w:val="28"/>
              </w:rPr>
              <w:t>git reset可以移动当前分支的 HEAD 指针，实现撤销提交或回退到历史版本。--soft 保留暂存区，--hard丢弃所有修改。</w:t>
            </w:r>
          </w:p>
          <w:p w14:paraId="64C0AEB5" w14:textId="2088A5BB" w:rsidR="0063362C" w:rsidRDefault="001E1F81" w:rsidP="001E1F81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63362C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4.</w:t>
            </w:r>
            <w:r w:rsidRPr="0063362C">
              <w:rPr>
                <w:rFonts w:ascii="宋体" w:eastAsia="宋体" w:hAnsi="宋体"/>
                <w:b/>
                <w:bCs/>
                <w:sz w:val="28"/>
                <w:szCs w:val="28"/>
              </w:rPr>
              <w:t>时间线分叉</w:t>
            </w:r>
          </w:p>
          <w:p w14:paraId="75FAB221" w14:textId="0E3A1191" w:rsidR="001E1F81" w:rsidRPr="001E1F81" w:rsidRDefault="001E1F81" w:rsidP="0063362C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1E1F81">
              <w:rPr>
                <w:rFonts w:ascii="宋体" w:eastAsia="宋体" w:hAnsi="宋体"/>
                <w:sz w:val="28"/>
                <w:szCs w:val="28"/>
              </w:rPr>
              <w:t>当本地仓库和远程仓库的提交历史不一致时（如本地回退后重新提交），需要强制推送git push -f覆盖远程分支。</w:t>
            </w:r>
          </w:p>
          <w:p w14:paraId="5A0F996B" w14:textId="237D7F48" w:rsidR="0063362C" w:rsidRDefault="001E1F81" w:rsidP="001E1F81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63362C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5.</w:t>
            </w:r>
            <w:r w:rsidRPr="0063362C">
              <w:rPr>
                <w:rFonts w:ascii="宋体" w:eastAsia="宋体" w:hAnsi="宋体"/>
                <w:b/>
                <w:bCs/>
                <w:sz w:val="28"/>
                <w:szCs w:val="28"/>
              </w:rPr>
              <w:t>reflog</w:t>
            </w:r>
            <w:r w:rsidR="0063362C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指令</w:t>
            </w:r>
          </w:p>
          <w:p w14:paraId="73D669C3" w14:textId="627FC0AD" w:rsidR="0071790F" w:rsidRPr="001E1F81" w:rsidRDefault="001E1F81" w:rsidP="0063362C">
            <w:pPr>
              <w:ind w:firstLineChars="200" w:firstLine="560"/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1E1F81">
              <w:rPr>
                <w:rFonts w:ascii="宋体" w:eastAsia="宋体" w:hAnsi="宋体"/>
                <w:sz w:val="28"/>
                <w:szCs w:val="28"/>
              </w:rPr>
              <w:t>记录本地仓库所有分支的每一次 HEAD 变化，可用于恢复误操作。</w:t>
            </w:r>
          </w:p>
        </w:tc>
      </w:tr>
      <w:tr w:rsidR="0071790F" w14:paraId="1364A9B9" w14:textId="77777777" w:rsidTr="004E75DC">
        <w:trPr>
          <w:trHeight w:val="6220"/>
        </w:trPr>
        <w:tc>
          <w:tcPr>
            <w:tcW w:w="8522" w:type="dxa"/>
          </w:tcPr>
          <w:p w14:paraId="518816E3" w14:textId="77777777" w:rsidR="0071790F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四、实验内容及步骤</w:t>
            </w:r>
          </w:p>
          <w:p w14:paraId="011ADB20" w14:textId="7C80B747" w:rsidR="001E1F81" w:rsidRPr="001E1F81" w:rsidRDefault="001E1F81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1.检查仓库状态</w:t>
            </w:r>
          </w:p>
          <w:p w14:paraId="7E5516F0" w14:textId="36C89733" w:rsidR="001E1F81" w:rsidRPr="001E1F81" w:rsidRDefault="001E1F81" w:rsidP="001E1F8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进入仓库主目录，执行git status查看当前工作区和暂存区的状态。</w:t>
            </w:r>
          </w:p>
          <w:p w14:paraId="215DFDDC" w14:textId="485D6282" w:rsidR="001E1F81" w:rsidRPr="001E1F81" w:rsidRDefault="001E1F81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2.修改工作区</w:t>
            </w:r>
          </w:p>
          <w:p w14:paraId="1F30761F" w14:textId="73B0A8D4" w:rsidR="001E1F81" w:rsidRPr="001E1F81" w:rsidRDefault="001E1F81" w:rsidP="001E1F8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新建文件（如one.txt）或修改已有文（如README.md）。再次执行git status，观察未跟踪或已修改文件的红色提示。</w:t>
            </w:r>
          </w:p>
          <w:p w14:paraId="213040A1" w14:textId="50E501BE" w:rsidR="001E1F81" w:rsidRDefault="001E1F81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3.添加修改到暂存区</w:t>
            </w:r>
          </w:p>
          <w:p w14:paraId="121AAC66" w14:textId="5841C3D6" w:rsidR="00B246AA" w:rsidRPr="00B246AA" w:rsidRDefault="00B246AA" w:rsidP="00B246AA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63362C">
              <w:rPr>
                <w:rFonts w:ascii="宋体" w:eastAsia="宋体" w:hAnsi="宋体" w:hint="eastAsia"/>
                <w:sz w:val="28"/>
                <w:szCs w:val="28"/>
              </w:rPr>
              <w:t>使用下面指令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：</w:t>
            </w:r>
          </w:p>
          <w:p w14:paraId="64861A8F" w14:textId="77777777" w:rsidR="001E1F81" w:rsidRDefault="001E1F81" w:rsidP="001E1F8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添加单个文件：git add 文件名</w:t>
            </w: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；</w:t>
            </w:r>
          </w:p>
          <w:p w14:paraId="6251C44B" w14:textId="77777777" w:rsidR="001E1F81" w:rsidRDefault="001E1F81" w:rsidP="001E1F8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lastRenderedPageBreak/>
              <w:t xml:space="preserve">添加所有修改：git </w:t>
            </w:r>
            <w:proofErr w:type="gramStart"/>
            <w:r w:rsidRPr="001E1F8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add .</w:t>
            </w:r>
            <w:proofErr w:type="gramEnd"/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；</w:t>
            </w:r>
          </w:p>
          <w:p w14:paraId="5402500E" w14:textId="07B5BE4A" w:rsidR="001E1F81" w:rsidRPr="001E1F81" w:rsidRDefault="001E1F81" w:rsidP="001E1F8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使用git diff查看工作区修改详情，使用git diff --cached查看暂存</w:t>
            </w:r>
            <w:proofErr w:type="gramStart"/>
            <w:r w:rsidRPr="001E1F8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区修改</w:t>
            </w:r>
            <w:proofErr w:type="gramEnd"/>
            <w:r w:rsidRPr="001E1F8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详情。</w:t>
            </w:r>
          </w:p>
          <w:p w14:paraId="77C616B4" w14:textId="2B6B5D3F" w:rsidR="001E1F81" w:rsidRDefault="001E1F81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4.撤销暂存区的修改</w:t>
            </w:r>
          </w:p>
          <w:p w14:paraId="176C595A" w14:textId="6812F576" w:rsidR="00B246AA" w:rsidRPr="00B246AA" w:rsidRDefault="00B246AA" w:rsidP="00B246AA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63362C">
              <w:rPr>
                <w:rFonts w:ascii="宋体" w:eastAsia="宋体" w:hAnsi="宋体" w:hint="eastAsia"/>
                <w:sz w:val="28"/>
                <w:szCs w:val="28"/>
              </w:rPr>
              <w:t>使用下面指令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：</w:t>
            </w:r>
          </w:p>
          <w:p w14:paraId="5D15689E" w14:textId="77777777" w:rsidR="0063362C" w:rsidRDefault="001E1F81" w:rsidP="001E1F8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撤销指定文件：git reset --文件名</w:t>
            </w: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</w:t>
            </w:r>
            <w:r w:rsidRPr="001E1F8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或</w:t>
            </w: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</w:t>
            </w:r>
            <w:r w:rsidRPr="001E1F8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git rm --cached文件名</w:t>
            </w: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</w:p>
          <w:p w14:paraId="18E6053E" w14:textId="0079D60D" w:rsidR="001E1F81" w:rsidRPr="001E1F81" w:rsidRDefault="001E1F81" w:rsidP="001E1F8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撤销全部暂存区修改：git reset --</w:t>
            </w: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</w:p>
          <w:p w14:paraId="4B63E780" w14:textId="08EB1A05" w:rsidR="001E1F81" w:rsidRDefault="001E1F81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5.查看提交历史</w:t>
            </w:r>
          </w:p>
          <w:p w14:paraId="222B3F50" w14:textId="614074D4" w:rsidR="00B246AA" w:rsidRPr="00B246AA" w:rsidRDefault="00B246AA" w:rsidP="00B246AA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63362C">
              <w:rPr>
                <w:rFonts w:ascii="宋体" w:eastAsia="宋体" w:hAnsi="宋体" w:hint="eastAsia"/>
                <w:sz w:val="28"/>
                <w:szCs w:val="28"/>
              </w:rPr>
              <w:t>使用下面指令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：</w:t>
            </w:r>
          </w:p>
          <w:p w14:paraId="52B4FA62" w14:textId="32FA55BE" w:rsidR="001E1F81" w:rsidRPr="0063362C" w:rsidRDefault="001E1F81" w:rsidP="0063362C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63362C">
              <w:rPr>
                <w:rFonts w:ascii="宋体" w:eastAsia="宋体" w:hAnsi="宋体"/>
                <w:sz w:val="28"/>
                <w:szCs w:val="28"/>
              </w:rPr>
              <w:t>git log：完整历史</w:t>
            </w:r>
            <w:r w:rsidR="00B246AA"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  <w:p w14:paraId="03F65620" w14:textId="5A323EEB" w:rsidR="001E1F81" w:rsidRPr="0063362C" w:rsidRDefault="001E1F81" w:rsidP="0063362C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63362C">
              <w:rPr>
                <w:rFonts w:ascii="宋体" w:eastAsia="宋体" w:hAnsi="宋体"/>
                <w:sz w:val="28"/>
                <w:szCs w:val="28"/>
              </w:rPr>
              <w:t>git log --</w:t>
            </w:r>
            <w:proofErr w:type="spellStart"/>
            <w:r w:rsidRPr="0063362C">
              <w:rPr>
                <w:rFonts w:ascii="宋体" w:eastAsia="宋体" w:hAnsi="宋体"/>
                <w:sz w:val="28"/>
                <w:szCs w:val="28"/>
              </w:rPr>
              <w:t>oneline</w:t>
            </w:r>
            <w:proofErr w:type="spellEnd"/>
            <w:r w:rsidRPr="0063362C">
              <w:rPr>
                <w:rFonts w:ascii="宋体" w:eastAsia="宋体" w:hAnsi="宋体"/>
                <w:sz w:val="28"/>
                <w:szCs w:val="28"/>
              </w:rPr>
              <w:t>：</w:t>
            </w:r>
            <w:r w:rsidR="00B246AA">
              <w:rPr>
                <w:rFonts w:ascii="宋体" w:eastAsia="宋体" w:hAnsi="宋体" w:hint="eastAsia"/>
                <w:sz w:val="28"/>
                <w:szCs w:val="28"/>
              </w:rPr>
              <w:t>强制</w:t>
            </w:r>
            <w:r w:rsidRPr="0063362C">
              <w:rPr>
                <w:rFonts w:ascii="宋体" w:eastAsia="宋体" w:hAnsi="宋体"/>
                <w:sz w:val="28"/>
                <w:szCs w:val="28"/>
              </w:rPr>
              <w:t>一行显示</w:t>
            </w:r>
            <w:r w:rsidR="00B246AA"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  <w:p w14:paraId="1C52B8E8" w14:textId="5B1DCF0C" w:rsidR="001E1F81" w:rsidRPr="0063362C" w:rsidRDefault="001E1F81" w:rsidP="0063362C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63362C">
              <w:rPr>
                <w:rFonts w:ascii="宋体" w:eastAsia="宋体" w:hAnsi="宋体"/>
                <w:sz w:val="28"/>
                <w:szCs w:val="28"/>
              </w:rPr>
              <w:t>git log -n 3：最近 3 条</w:t>
            </w:r>
            <w:r w:rsidR="00B246AA">
              <w:rPr>
                <w:rFonts w:ascii="宋体" w:eastAsia="宋体" w:hAnsi="宋体" w:hint="eastAsia"/>
                <w:sz w:val="28"/>
                <w:szCs w:val="28"/>
              </w:rPr>
              <w:t>版本提交日志。</w:t>
            </w:r>
          </w:p>
          <w:p w14:paraId="2C8C675C" w14:textId="3C32ED5F" w:rsidR="001E1F81" w:rsidRPr="0063362C" w:rsidRDefault="001E1F81" w:rsidP="0063362C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63362C">
              <w:rPr>
                <w:rFonts w:ascii="宋体" w:eastAsia="宋体" w:hAnsi="宋体"/>
                <w:sz w:val="28"/>
                <w:szCs w:val="28"/>
              </w:rPr>
              <w:t>git log --graph：图示法</w:t>
            </w:r>
            <w:r w:rsidR="00B246AA">
              <w:rPr>
                <w:rFonts w:ascii="宋体" w:eastAsia="宋体" w:hAnsi="宋体" w:hint="eastAsia"/>
                <w:sz w:val="28"/>
                <w:szCs w:val="28"/>
              </w:rPr>
              <w:t>显示。</w:t>
            </w:r>
          </w:p>
          <w:p w14:paraId="554078B6" w14:textId="23F85AF3" w:rsidR="001E1F81" w:rsidRPr="001E1F81" w:rsidRDefault="003F4928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6</w:t>
            </w:r>
            <w:r w:rsidR="001E1F81"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.</w:t>
            </w:r>
            <w:r w:rsidR="001E1F81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配置用户信息</w:t>
            </w:r>
          </w:p>
          <w:p w14:paraId="128F1B23" w14:textId="219CF05A" w:rsidR="001E1F81" w:rsidRPr="0063362C" w:rsidRDefault="001E1F81" w:rsidP="0063362C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63362C">
              <w:rPr>
                <w:rFonts w:ascii="宋体" w:eastAsia="宋体" w:hAnsi="宋体" w:hint="eastAsia"/>
                <w:sz w:val="28"/>
                <w:szCs w:val="28"/>
              </w:rPr>
              <w:t>使用下面指令</w:t>
            </w:r>
            <w:r w:rsidR="00B246AA">
              <w:rPr>
                <w:rFonts w:ascii="宋体" w:eastAsia="宋体" w:hAnsi="宋体" w:hint="eastAsia"/>
                <w:sz w:val="28"/>
                <w:szCs w:val="28"/>
              </w:rPr>
              <w:t>：</w:t>
            </w:r>
          </w:p>
          <w:p w14:paraId="64608EE5" w14:textId="6E02C188" w:rsidR="001E1F81" w:rsidRPr="0063362C" w:rsidRDefault="001E1F81" w:rsidP="0063362C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63362C">
              <w:rPr>
                <w:rFonts w:ascii="宋体" w:eastAsia="宋体" w:hAnsi="宋体"/>
                <w:sz w:val="28"/>
                <w:szCs w:val="28"/>
              </w:rPr>
              <w:t>git config --global user.name "你的GitHub用户名"</w:t>
            </w:r>
            <w:r w:rsidR="00B246AA"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  <w:p w14:paraId="6756CF7D" w14:textId="7AC7619C" w:rsidR="001E1F81" w:rsidRPr="0063362C" w:rsidRDefault="001E1F81" w:rsidP="0063362C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63362C">
              <w:rPr>
                <w:rFonts w:ascii="宋体" w:eastAsia="宋体" w:hAnsi="宋体"/>
                <w:sz w:val="28"/>
                <w:szCs w:val="28"/>
              </w:rPr>
              <w:t xml:space="preserve">git config --global </w:t>
            </w:r>
            <w:proofErr w:type="spellStart"/>
            <w:r w:rsidRPr="0063362C">
              <w:rPr>
                <w:rFonts w:ascii="宋体" w:eastAsia="宋体" w:hAnsi="宋体"/>
                <w:sz w:val="28"/>
                <w:szCs w:val="28"/>
              </w:rPr>
              <w:t>user.email</w:t>
            </w:r>
            <w:proofErr w:type="spellEnd"/>
            <w:r w:rsidRPr="0063362C">
              <w:rPr>
                <w:rFonts w:ascii="宋体" w:eastAsia="宋体" w:hAnsi="宋体"/>
                <w:sz w:val="28"/>
                <w:szCs w:val="28"/>
              </w:rPr>
              <w:t xml:space="preserve"> "你的注册邮箱"</w:t>
            </w:r>
            <w:r w:rsidR="00B246AA"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  <w:p w14:paraId="0862E89F" w14:textId="4DF88A64" w:rsidR="001E1F81" w:rsidRPr="0063362C" w:rsidRDefault="001E1F81" w:rsidP="0063362C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63362C">
              <w:rPr>
                <w:rFonts w:ascii="宋体" w:eastAsia="宋体" w:hAnsi="宋体"/>
                <w:sz w:val="28"/>
                <w:szCs w:val="28"/>
              </w:rPr>
              <w:t>git config -l   # 查看所有配置</w:t>
            </w:r>
            <w:r w:rsidR="00B246AA"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  <w:p w14:paraId="51D0159B" w14:textId="51B6BA4D" w:rsidR="003F4928" w:rsidRPr="001E1F81" w:rsidRDefault="003F4928" w:rsidP="003F4928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7</w:t>
            </w:r>
            <w:r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.</w:t>
            </w: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提交暂存区到版本区</w:t>
            </w:r>
          </w:p>
          <w:p w14:paraId="0B1724D5" w14:textId="00224F01" w:rsidR="003F4928" w:rsidRPr="0063362C" w:rsidRDefault="003F4928" w:rsidP="0063362C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63362C">
              <w:rPr>
                <w:rFonts w:ascii="宋体" w:eastAsia="宋体" w:hAnsi="宋体" w:hint="eastAsia"/>
                <w:sz w:val="28"/>
                <w:szCs w:val="28"/>
              </w:rPr>
              <w:t>使用指令</w:t>
            </w:r>
            <w:r w:rsidRPr="0063362C">
              <w:rPr>
                <w:rFonts w:ascii="宋体" w:eastAsia="宋体" w:hAnsi="宋体"/>
                <w:sz w:val="28"/>
                <w:szCs w:val="28"/>
              </w:rPr>
              <w:t>git commit -m "提交说明"</w:t>
            </w:r>
            <w:r w:rsidRPr="0063362C">
              <w:rPr>
                <w:rFonts w:ascii="宋体" w:eastAsia="宋体" w:hAnsi="宋体" w:hint="eastAsia"/>
                <w:sz w:val="28"/>
                <w:szCs w:val="28"/>
              </w:rPr>
              <w:t>。</w:t>
            </w:r>
            <w:r w:rsidRPr="0063362C">
              <w:rPr>
                <w:rFonts w:ascii="宋体" w:eastAsia="宋体" w:hAnsi="宋体"/>
                <w:sz w:val="28"/>
                <w:szCs w:val="28"/>
              </w:rPr>
              <w:t>提交后，暂存区清空，版本区生成一个新版本。使用</w:t>
            </w:r>
            <w:r w:rsidRPr="0063362C"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 w:rsidRPr="0063362C">
              <w:rPr>
                <w:rFonts w:ascii="宋体" w:eastAsia="宋体" w:hAnsi="宋体"/>
                <w:sz w:val="28"/>
                <w:szCs w:val="28"/>
              </w:rPr>
              <w:t>it branch -</w:t>
            </w:r>
            <w:proofErr w:type="spellStart"/>
            <w:r w:rsidRPr="0063362C">
              <w:rPr>
                <w:rFonts w:ascii="宋体" w:eastAsia="宋体" w:hAnsi="宋体"/>
                <w:sz w:val="28"/>
                <w:szCs w:val="28"/>
              </w:rPr>
              <w:t>avv</w:t>
            </w:r>
            <w:proofErr w:type="spellEnd"/>
            <w:r w:rsidRPr="0063362C">
              <w:rPr>
                <w:rFonts w:ascii="宋体" w:eastAsia="宋体" w:hAnsi="宋体"/>
                <w:sz w:val="28"/>
                <w:szCs w:val="28"/>
              </w:rPr>
              <w:t>查看本地分支与远程分</w:t>
            </w:r>
            <w:r w:rsidRPr="0063362C">
              <w:rPr>
                <w:rFonts w:ascii="宋体" w:eastAsia="宋体" w:hAnsi="宋体"/>
                <w:sz w:val="28"/>
                <w:szCs w:val="28"/>
              </w:rPr>
              <w:lastRenderedPageBreak/>
              <w:t>支的跟踪关系及领先/落后情况。</w:t>
            </w:r>
          </w:p>
          <w:p w14:paraId="5842C299" w14:textId="15B13581" w:rsidR="003F4928" w:rsidRPr="001E1F81" w:rsidRDefault="003F4928" w:rsidP="003F4928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8</w:t>
            </w:r>
            <w:r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.</w:t>
            </w: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推送到远程仓库</w:t>
            </w:r>
          </w:p>
          <w:p w14:paraId="2045EB21" w14:textId="4F2E73A2" w:rsidR="003F4928" w:rsidRPr="0063362C" w:rsidRDefault="003F4928" w:rsidP="0063362C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63362C">
              <w:rPr>
                <w:rFonts w:ascii="宋体" w:eastAsia="宋体" w:hAnsi="宋体" w:hint="eastAsia"/>
                <w:sz w:val="28"/>
                <w:szCs w:val="28"/>
              </w:rPr>
              <w:t>使用</w:t>
            </w:r>
            <w:r w:rsidRPr="0063362C">
              <w:rPr>
                <w:rFonts w:ascii="宋体" w:eastAsia="宋体" w:hAnsi="宋体"/>
                <w:sz w:val="28"/>
                <w:szCs w:val="28"/>
              </w:rPr>
              <w:t>git push</w:t>
            </w:r>
            <w:r w:rsidRPr="0063362C">
              <w:rPr>
                <w:rFonts w:ascii="宋体" w:eastAsia="宋体" w:hAnsi="宋体" w:hint="eastAsia"/>
                <w:sz w:val="28"/>
                <w:szCs w:val="28"/>
              </w:rPr>
              <w:t>指令。</w:t>
            </w:r>
            <w:r w:rsidRPr="0063362C">
              <w:rPr>
                <w:rFonts w:ascii="宋体" w:eastAsia="宋体" w:hAnsi="宋体"/>
                <w:sz w:val="28"/>
                <w:szCs w:val="28"/>
              </w:rPr>
              <w:t>若推送成功，再次执行git branch -</w:t>
            </w:r>
            <w:proofErr w:type="spellStart"/>
            <w:r w:rsidRPr="0063362C">
              <w:rPr>
                <w:rFonts w:ascii="宋体" w:eastAsia="宋体" w:hAnsi="宋体"/>
                <w:sz w:val="28"/>
                <w:szCs w:val="28"/>
              </w:rPr>
              <w:t>avv</w:t>
            </w:r>
            <w:proofErr w:type="spellEnd"/>
            <w:r w:rsidRPr="0063362C">
              <w:rPr>
                <w:rFonts w:ascii="宋体" w:eastAsia="宋体" w:hAnsi="宋体"/>
                <w:sz w:val="28"/>
                <w:szCs w:val="28"/>
              </w:rPr>
              <w:t>，本地与远程版本号一致。刷新GitHub页面，确认新提交已显示。</w:t>
            </w:r>
          </w:p>
          <w:p w14:paraId="3EF3F544" w14:textId="73E92986" w:rsidR="003F4928" w:rsidRPr="001E1F81" w:rsidRDefault="003F4928" w:rsidP="003F4928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9</w:t>
            </w:r>
            <w:r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.</w:t>
            </w: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版本回退</w:t>
            </w:r>
          </w:p>
          <w:p w14:paraId="53A1D3A1" w14:textId="620054C8" w:rsidR="003F4928" w:rsidRPr="0063362C" w:rsidRDefault="003F4928" w:rsidP="0063362C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63362C">
              <w:rPr>
                <w:rFonts w:ascii="宋体" w:eastAsia="宋体" w:hAnsi="宋体" w:hint="eastAsia"/>
                <w:sz w:val="28"/>
                <w:szCs w:val="28"/>
              </w:rPr>
              <w:t>使用</w:t>
            </w:r>
            <w:r w:rsidRPr="0063362C">
              <w:rPr>
                <w:rFonts w:ascii="宋体" w:eastAsia="宋体" w:hAnsi="宋体"/>
                <w:sz w:val="28"/>
                <w:szCs w:val="28"/>
              </w:rPr>
              <w:t>git reset --soft HEAD^撤销最近一次提交，将修改回退到暂存区</w:t>
            </w:r>
            <w:r w:rsidRPr="0063362C">
              <w:rPr>
                <w:rFonts w:ascii="宋体" w:eastAsia="宋体" w:hAnsi="宋体" w:hint="eastAsia"/>
                <w:sz w:val="28"/>
                <w:szCs w:val="28"/>
              </w:rPr>
              <w:t>。</w:t>
            </w:r>
            <w:r w:rsidRPr="0063362C">
              <w:rPr>
                <w:rFonts w:ascii="宋体" w:eastAsia="宋体" w:hAnsi="宋体"/>
                <w:sz w:val="28"/>
                <w:szCs w:val="28"/>
              </w:rPr>
              <w:t>其中HEAD^表示撤销一次，HEAD^^ 两次，</w:t>
            </w:r>
            <w:proofErr w:type="spellStart"/>
            <w:r w:rsidRPr="0063362C">
              <w:rPr>
                <w:rFonts w:ascii="宋体" w:eastAsia="宋体" w:hAnsi="宋体"/>
                <w:sz w:val="28"/>
                <w:szCs w:val="28"/>
              </w:rPr>
              <w:t>HEAD~n</w:t>
            </w:r>
            <w:proofErr w:type="spellEnd"/>
            <w:r w:rsidRPr="0063362C">
              <w:rPr>
                <w:rFonts w:ascii="宋体" w:eastAsia="宋体" w:hAnsi="宋体"/>
                <w:sz w:val="28"/>
                <w:szCs w:val="28"/>
              </w:rPr>
              <w:t> 表示 n 次。</w:t>
            </w:r>
            <w:r w:rsidRPr="0063362C">
              <w:rPr>
                <w:rFonts w:ascii="宋体" w:eastAsia="宋体" w:hAnsi="宋体" w:hint="eastAsia"/>
                <w:sz w:val="28"/>
                <w:szCs w:val="28"/>
              </w:rPr>
              <w:t>接着</w:t>
            </w:r>
            <w:r w:rsidRPr="0063362C">
              <w:rPr>
                <w:rFonts w:ascii="宋体" w:eastAsia="宋体" w:hAnsi="宋体"/>
                <w:sz w:val="28"/>
                <w:szCs w:val="28"/>
              </w:rPr>
              <w:t>git status 确认修改回到暂存区。修改文件后，重新git add 和git commit。</w:t>
            </w:r>
          </w:p>
          <w:p w14:paraId="12BD4A1D" w14:textId="71C7068C" w:rsidR="003F4928" w:rsidRPr="001E1F81" w:rsidRDefault="003F4928" w:rsidP="003F4928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10</w:t>
            </w:r>
            <w:r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.</w:t>
            </w: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强制覆盖处理时间线分支</w:t>
            </w:r>
          </w:p>
          <w:p w14:paraId="1990A3A3" w14:textId="02283C63" w:rsidR="003F4928" w:rsidRPr="0063362C" w:rsidRDefault="003F4928" w:rsidP="0063362C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63362C">
              <w:rPr>
                <w:rFonts w:ascii="宋体" w:eastAsia="宋体" w:hAnsi="宋体"/>
                <w:sz w:val="28"/>
                <w:szCs w:val="28"/>
              </w:rPr>
              <w:t>当本地分支落后于远程分支或历史不一致时，普通git push会失败。使用强制推送覆盖远程分支：git push -f</w:t>
            </w:r>
            <w:r w:rsidRPr="0063362C">
              <w:rPr>
                <w:rFonts w:ascii="宋体" w:eastAsia="宋体" w:hAnsi="宋体" w:hint="eastAsia"/>
                <w:sz w:val="28"/>
                <w:szCs w:val="28"/>
              </w:rPr>
              <w:t>指令。</w:t>
            </w:r>
            <w:r w:rsidRPr="0063362C">
              <w:rPr>
                <w:rFonts w:ascii="宋体" w:eastAsia="宋体" w:hAnsi="宋体"/>
                <w:sz w:val="28"/>
                <w:szCs w:val="28"/>
              </w:rPr>
              <w:t xml:space="preserve"> </w:t>
            </w:r>
          </w:p>
          <w:p w14:paraId="33D6478C" w14:textId="338DF846" w:rsidR="003F4928" w:rsidRPr="001E1F81" w:rsidRDefault="003F4928" w:rsidP="003F4928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11</w:t>
            </w:r>
            <w:r w:rsidRPr="001E1F81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.</w:t>
            </w: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使用</w:t>
            </w: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reflog</w:t>
            </w:r>
            <w:proofErr w:type="spellEnd"/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恢复版本</w:t>
            </w:r>
          </w:p>
          <w:p w14:paraId="40E45A30" w14:textId="303171CA" w:rsidR="0071790F" w:rsidRPr="003F4928" w:rsidRDefault="003F4928" w:rsidP="0063362C">
            <w:pPr>
              <w:ind w:firstLineChars="200" w:firstLine="560"/>
              <w:rPr>
                <w:rFonts w:ascii="宋体" w:eastAsia="宋体" w:hAnsi="宋体" w:cs="宋体" w:hint="eastAsia"/>
                <w:color w:val="575757"/>
                <w:kern w:val="0"/>
                <w:sz w:val="28"/>
                <w:szCs w:val="28"/>
                <w:lang w:bidi="ar"/>
              </w:rPr>
            </w:pPr>
            <w:r w:rsidRPr="0063362C">
              <w:rPr>
                <w:rFonts w:ascii="宋体" w:eastAsia="宋体" w:hAnsi="宋体"/>
                <w:sz w:val="28"/>
                <w:szCs w:val="28"/>
              </w:rPr>
              <w:t xml:space="preserve">git </w:t>
            </w:r>
            <w:proofErr w:type="spellStart"/>
            <w:r w:rsidRPr="0063362C">
              <w:rPr>
                <w:rFonts w:ascii="宋体" w:eastAsia="宋体" w:hAnsi="宋体"/>
                <w:sz w:val="28"/>
                <w:szCs w:val="28"/>
              </w:rPr>
              <w:t>reflog</w:t>
            </w:r>
            <w:proofErr w:type="spellEnd"/>
            <w:r w:rsidRPr="0063362C">
              <w:rPr>
                <w:rFonts w:ascii="宋体" w:eastAsia="宋体" w:hAnsi="宋体" w:hint="eastAsia"/>
                <w:sz w:val="28"/>
                <w:szCs w:val="28"/>
              </w:rPr>
              <w:t>可以</w:t>
            </w:r>
            <w:r w:rsidRPr="0063362C">
              <w:rPr>
                <w:rFonts w:ascii="宋体" w:eastAsia="宋体" w:hAnsi="宋体"/>
                <w:sz w:val="28"/>
                <w:szCs w:val="28"/>
              </w:rPr>
              <w:t>查看本地所有版本变化记录</w:t>
            </w:r>
            <w:r w:rsidRPr="0063362C">
              <w:rPr>
                <w:rFonts w:ascii="宋体" w:eastAsia="宋体" w:hAnsi="宋体" w:hint="eastAsia"/>
                <w:sz w:val="28"/>
                <w:szCs w:val="28"/>
              </w:rPr>
              <w:t>；</w:t>
            </w:r>
            <w:r w:rsidRPr="0063362C">
              <w:rPr>
                <w:rFonts w:ascii="宋体" w:eastAsia="宋体" w:hAnsi="宋体"/>
                <w:sz w:val="28"/>
                <w:szCs w:val="28"/>
              </w:rPr>
              <w:t>git reset –hard</w:t>
            </w:r>
            <w:r w:rsidRPr="0063362C">
              <w:rPr>
                <w:rFonts w:ascii="宋体" w:eastAsia="宋体" w:hAnsi="宋体" w:hint="eastAsia"/>
                <w:sz w:val="28"/>
                <w:szCs w:val="28"/>
              </w:rPr>
              <w:t xml:space="preserve"> 版本号 可以回退版本。</w:t>
            </w:r>
            <w:r w:rsidR="004E75DC">
              <w:rPr>
                <w:rFonts w:ascii="宋体" w:eastAsia="宋体" w:hAnsi="宋体" w:cs="宋体"/>
                <w:color w:val="BE6042"/>
                <w:kern w:val="0"/>
                <w:sz w:val="28"/>
                <w:szCs w:val="28"/>
                <w:lang w:bidi="ar"/>
              </w:rPr>
              <w:t xml:space="preserve">　</w:t>
            </w:r>
          </w:p>
        </w:tc>
      </w:tr>
      <w:tr w:rsidR="0071790F" w14:paraId="6A0EE29A" w14:textId="77777777" w:rsidTr="004E75DC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6A791D16" w14:textId="4851A7E9" w:rsidR="006E27FA" w:rsidRDefault="00294261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五、实验</w:t>
            </w:r>
            <w:r w:rsidR="004E75DC"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结果</w:t>
            </w:r>
          </w:p>
          <w:p w14:paraId="497CB470" w14:textId="1F8A823E" w:rsidR="0071790F" w:rsidRPr="0063362C" w:rsidRDefault="006E27FA" w:rsidP="0063362C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3362C">
              <w:rPr>
                <w:rFonts w:ascii="宋体" w:eastAsia="宋体" w:hAnsi="宋体" w:hint="eastAsia"/>
                <w:sz w:val="28"/>
                <w:szCs w:val="28"/>
              </w:rPr>
              <w:t>1.</w:t>
            </w:r>
            <w:r w:rsidR="00475BBD" w:rsidRPr="0063362C">
              <w:rPr>
                <w:rFonts w:ascii="宋体" w:eastAsia="宋体" w:hAnsi="宋体" w:hint="eastAsia"/>
                <w:sz w:val="28"/>
                <w:szCs w:val="28"/>
              </w:rPr>
              <w:t>检查仓库状态,创建新文件one.txt</w:t>
            </w:r>
            <w:r w:rsidRPr="0063362C"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  <w:p w14:paraId="7E871D69" w14:textId="7F0F4EE8" w:rsidR="00475BBD" w:rsidRDefault="00475BBD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color w:val="575757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9531AC9" wp14:editId="54375847">
                  <wp:extent cx="5204911" cy="1729890"/>
                  <wp:effectExtent l="0" t="0" r="0" b="3810"/>
                  <wp:docPr id="16308207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8207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911" cy="172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C96A0" w14:textId="76CEBC0B" w:rsidR="006E27FA" w:rsidRPr="006E27FA" w:rsidRDefault="00475BBD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b/>
                <w:bCs/>
                <w:color w:val="575757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10ED8D" wp14:editId="4876284B">
                  <wp:extent cx="5274310" cy="2294255"/>
                  <wp:effectExtent l="0" t="0" r="2540" b="0"/>
                  <wp:docPr id="10952967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29670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94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9DFC6" w14:textId="67639914" w:rsidR="0071790F" w:rsidRDefault="006E27FA" w:rsidP="0063362C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2.</w:t>
            </w:r>
            <w:r w:rsidR="00674C95">
              <w:rPr>
                <w:rFonts w:ascii="宋体" w:eastAsia="宋体" w:hAnsi="宋体" w:hint="eastAsia"/>
                <w:sz w:val="28"/>
                <w:szCs w:val="28"/>
              </w:rPr>
              <w:t>使用</w:t>
            </w:r>
            <w:proofErr w:type="spellStart"/>
            <w:r w:rsidR="00674C95">
              <w:rPr>
                <w:rFonts w:ascii="宋体" w:eastAsia="宋体" w:hAnsi="宋体" w:hint="eastAsia"/>
                <w:sz w:val="28"/>
                <w:szCs w:val="28"/>
              </w:rPr>
              <w:t>git.add</w:t>
            </w:r>
            <w:proofErr w:type="spellEnd"/>
            <w:r w:rsidR="00674C95">
              <w:rPr>
                <w:rFonts w:ascii="宋体" w:eastAsia="宋体" w:hAnsi="宋体" w:hint="eastAsia"/>
                <w:sz w:val="28"/>
                <w:szCs w:val="28"/>
              </w:rPr>
              <w:t xml:space="preserve"> [文件名]和git reset -- 来练习对暂存区的操作。同时修改README.md，利用git diff来跟踪工作区内修改的文件。</w:t>
            </w:r>
          </w:p>
          <w:p w14:paraId="7DD36946" w14:textId="64E5922D" w:rsidR="006E27FA" w:rsidRDefault="00674C95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625AED9" wp14:editId="7EB1A740">
                  <wp:extent cx="5274310" cy="2261235"/>
                  <wp:effectExtent l="0" t="0" r="2540" b="5715"/>
                  <wp:docPr id="3553568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3568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6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B901F" w14:textId="25D09F62" w:rsidR="00674C95" w:rsidRDefault="00674C95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F7F2A6C" wp14:editId="5C8B576F">
                  <wp:extent cx="5274310" cy="2903220"/>
                  <wp:effectExtent l="0" t="0" r="2540" b="0"/>
                  <wp:docPr id="12625699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56997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0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CB3DE" w14:textId="52E20DBF" w:rsidR="00674C95" w:rsidRDefault="00674C95" w:rsidP="0063362C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lastRenderedPageBreak/>
              <w:t>接着将这两处one.txt和README.md的修改添加到暂存区，并且用git diff -cached查看</w:t>
            </w:r>
            <w:r w:rsidR="00B246AA"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  <w:p w14:paraId="4C58420F" w14:textId="16758A6F" w:rsidR="00674C95" w:rsidRDefault="00674C95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64C7661" wp14:editId="2E663E9B">
                  <wp:extent cx="5274310" cy="2681605"/>
                  <wp:effectExtent l="0" t="0" r="2540" b="4445"/>
                  <wp:docPr id="3248218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8218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8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193FC" w14:textId="6C7D4A97" w:rsidR="00674C95" w:rsidRDefault="00674C95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DA38010" wp14:editId="2474AD5F">
                  <wp:extent cx="3406435" cy="2293819"/>
                  <wp:effectExtent l="0" t="0" r="3810" b="0"/>
                  <wp:docPr id="1677082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082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435" cy="229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04040" w14:textId="0CF255F4" w:rsidR="006E27FA" w:rsidRDefault="006E27FA" w:rsidP="0063362C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3.</w:t>
            </w:r>
            <w:r w:rsidR="00AF29B8">
              <w:rPr>
                <w:rFonts w:ascii="宋体" w:eastAsia="宋体" w:hAnsi="宋体" w:hint="eastAsia"/>
                <w:sz w:val="28"/>
                <w:szCs w:val="28"/>
              </w:rPr>
              <w:t>先查看之前提交区的记录，接着配置自己的个人信息user.name和</w:t>
            </w:r>
            <w:proofErr w:type="spellStart"/>
            <w:r w:rsidR="00AF29B8">
              <w:rPr>
                <w:rFonts w:ascii="宋体" w:eastAsia="宋体" w:hAnsi="宋体" w:hint="eastAsia"/>
                <w:sz w:val="28"/>
                <w:szCs w:val="28"/>
              </w:rPr>
              <w:t>user.email</w:t>
            </w:r>
            <w:proofErr w:type="spellEnd"/>
            <w:r w:rsidR="00AF29B8">
              <w:rPr>
                <w:rFonts w:ascii="宋体" w:eastAsia="宋体" w:hAnsi="宋体" w:hint="eastAsia"/>
                <w:sz w:val="28"/>
                <w:szCs w:val="28"/>
              </w:rPr>
              <w:t>，此处不做展示。接着</w:t>
            </w:r>
            <w:r w:rsidR="002E3F4A">
              <w:rPr>
                <w:rFonts w:ascii="宋体" w:eastAsia="宋体" w:hAnsi="宋体" w:hint="eastAsia"/>
                <w:sz w:val="28"/>
                <w:szCs w:val="28"/>
              </w:rPr>
              <w:t>查看全部分支信息</w:t>
            </w:r>
            <w:r w:rsidR="00AF29B8"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  <w:p w14:paraId="275681DD" w14:textId="0E0A812D" w:rsidR="006E27FA" w:rsidRDefault="00AF29B8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40A5112" wp14:editId="5AD50271">
                  <wp:extent cx="5274310" cy="1005205"/>
                  <wp:effectExtent l="0" t="0" r="2540" b="4445"/>
                  <wp:docPr id="18727686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7686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0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1E340" w14:textId="171A790F" w:rsidR="002E3F4A" w:rsidRDefault="002E3F4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DA2ED51" wp14:editId="1E773776">
                  <wp:extent cx="5274310" cy="632460"/>
                  <wp:effectExtent l="0" t="0" r="2540" b="0"/>
                  <wp:docPr id="17177883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78836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5F664" w14:textId="2A191708" w:rsidR="002E3F4A" w:rsidRDefault="002E3F4A" w:rsidP="0063362C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lastRenderedPageBreak/>
              <w:t>4.远程推送到仓库，并且再次查看全部分支信息，可以看到版本号是一样的，并且上GitHub上查看确实如此。版本号前四位0e00。</w:t>
            </w:r>
          </w:p>
          <w:p w14:paraId="0BD99B1E" w14:textId="77777777" w:rsidR="00A16C01" w:rsidRDefault="00AF29B8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7B5A655" wp14:editId="0EBB035E">
                  <wp:extent cx="5274310" cy="2578100"/>
                  <wp:effectExtent l="0" t="0" r="2540" b="0"/>
                  <wp:docPr id="18730891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08911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7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CB187" w14:textId="77777777" w:rsidR="002E3F4A" w:rsidRDefault="002E3F4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D936747" wp14:editId="4AEDFEA9">
                  <wp:extent cx="5274310" cy="1800225"/>
                  <wp:effectExtent l="0" t="0" r="2540" b="9525"/>
                  <wp:docPr id="3188055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80551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9C114" w14:textId="77777777" w:rsidR="002E3F4A" w:rsidRDefault="002E3F4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5.练习版本回退。先使用撤销最近一次提交，并且查看分支信息。如图，已经落后一个提交。同时查看仓库状态，如图，果然回到了暂存区。</w:t>
            </w:r>
            <w:r>
              <w:rPr>
                <w:noProof/>
              </w:rPr>
              <w:drawing>
                <wp:inline distT="0" distB="0" distL="0" distR="0" wp14:anchorId="6B1C5742" wp14:editId="394C6508">
                  <wp:extent cx="5044877" cy="1158340"/>
                  <wp:effectExtent l="0" t="0" r="3810" b="3810"/>
                  <wp:docPr id="10245154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51543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877" cy="11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CA989" w14:textId="77777777" w:rsidR="002E3F4A" w:rsidRDefault="002E3F4A" w:rsidP="0063362C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再次修改文件，添加到暂存区，并且生成新的提交。</w:t>
            </w:r>
          </w:p>
          <w:p w14:paraId="3C5E4E45" w14:textId="77777777" w:rsidR="002E3F4A" w:rsidRDefault="002E3F4A" w:rsidP="0063362C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63362C">
              <w:rPr>
                <w:rFonts w:ascii="宋体" w:eastAsia="宋体" w:hAnsi="宋体"/>
                <w:noProof/>
                <w:sz w:val="28"/>
                <w:szCs w:val="28"/>
              </w:rPr>
              <w:lastRenderedPageBreak/>
              <w:drawing>
                <wp:inline distT="0" distB="0" distL="0" distR="0" wp14:anchorId="716F9BF5" wp14:editId="61BEEE74">
                  <wp:extent cx="5274310" cy="2639695"/>
                  <wp:effectExtent l="0" t="0" r="2540" b="8255"/>
                  <wp:docPr id="19640515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05159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3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F7E98" w14:textId="77777777" w:rsidR="002E3F4A" w:rsidRDefault="002E3F4A" w:rsidP="0063362C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6.处理时间线分支。再次查看仓库状态和分支信息，发现有了落后和超前的时间线分支。</w:t>
            </w:r>
          </w:p>
          <w:p w14:paraId="2492E8BA" w14:textId="77777777" w:rsidR="002E3F4A" w:rsidRDefault="002E3F4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A05DF4A" wp14:editId="4E54215A">
                  <wp:extent cx="5274310" cy="1873250"/>
                  <wp:effectExtent l="0" t="0" r="2540" b="0"/>
                  <wp:docPr id="7106631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66314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7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86C43" w14:textId="1FCE7442" w:rsidR="002E3F4A" w:rsidRDefault="002E3F4A" w:rsidP="0063362C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使用强制推送 git push -f，查看仓库状态和分支信息</w:t>
            </w:r>
            <w:r w:rsidR="00294261">
              <w:rPr>
                <w:rFonts w:ascii="宋体" w:eastAsia="宋体" w:hAnsi="宋体" w:hint="eastAsia"/>
                <w:sz w:val="28"/>
                <w:szCs w:val="28"/>
              </w:rPr>
              <w:t>，已经消除了冲突。</w:t>
            </w:r>
          </w:p>
          <w:p w14:paraId="428A887D" w14:textId="77777777" w:rsidR="002E3F4A" w:rsidRDefault="00294261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5F3929" wp14:editId="6320D4ED">
                  <wp:extent cx="5274310" cy="2819400"/>
                  <wp:effectExtent l="0" t="0" r="2540" b="0"/>
                  <wp:docPr id="6330462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04628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7BA0B" w14:textId="77777777" w:rsidR="00294261" w:rsidRDefault="00294261" w:rsidP="0063362C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再次在GitHub上查看，也是没问题了。</w:t>
            </w:r>
          </w:p>
          <w:p w14:paraId="62181F1F" w14:textId="77777777" w:rsidR="00294261" w:rsidRDefault="00294261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C17EB3B" wp14:editId="5CA7E6C3">
                  <wp:extent cx="5274310" cy="1673860"/>
                  <wp:effectExtent l="0" t="0" r="2540" b="2540"/>
                  <wp:docPr id="1595407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4070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7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7E398" w14:textId="77777777" w:rsidR="00294261" w:rsidRDefault="00294261" w:rsidP="0063362C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7.使用git </w:t>
            </w: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reflog</w:t>
            </w:r>
            <w:proofErr w:type="spellEnd"/>
            <w:r>
              <w:rPr>
                <w:rFonts w:ascii="宋体" w:eastAsia="宋体" w:hAnsi="宋体" w:hint="eastAsia"/>
                <w:sz w:val="28"/>
                <w:szCs w:val="28"/>
              </w:rPr>
              <w:t>查看历史提交，练习回退版本，最终仍保留现在最新版本。</w:t>
            </w:r>
          </w:p>
          <w:p w14:paraId="502301F5" w14:textId="1400B43B" w:rsidR="00294261" w:rsidRDefault="00294261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0EEA43" wp14:editId="293DFA56">
                  <wp:extent cx="5274310" cy="2933065"/>
                  <wp:effectExtent l="0" t="0" r="2540" b="635"/>
                  <wp:docPr id="4297805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78051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3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90F" w14:paraId="316005A9" w14:textId="77777777" w:rsidTr="004E75DC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58181C8A" w14:textId="3C15786D" w:rsidR="0071790F" w:rsidRDefault="00294261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六、</w:t>
            </w:r>
            <w:r w:rsidR="004E75DC"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实验结论</w:t>
            </w:r>
          </w:p>
          <w:p w14:paraId="3B972B2C" w14:textId="251EFF2A" w:rsidR="0071790F" w:rsidRDefault="003F4928" w:rsidP="004E75DC">
            <w:pPr>
              <w:adjustRightInd w:val="0"/>
              <w:snapToGrid w:val="0"/>
              <w:spacing w:line="360" w:lineRule="auto"/>
              <w:ind w:firstLineChars="200" w:firstLine="560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3F4928">
              <w:rPr>
                <w:rFonts w:ascii="宋体" w:eastAsia="宋体" w:hAnsi="宋体"/>
                <w:sz w:val="28"/>
                <w:szCs w:val="28"/>
              </w:rPr>
              <w:t xml:space="preserve">通过本次实验，成功掌握了Git本地仓库的基本操作流程：工作区修改→暂存区→版本区→远程推送。理解了git status、git add、git commit、git push、git log、git diff等常用命令的用法。学会了如何撤销暂存区修改（git reset）、进行版本回退（git reset --soft）以及处理因版本回退导致的提交时间线分叉（git push -f）。最后，掌握了git </w:t>
            </w:r>
            <w:proofErr w:type="spellStart"/>
            <w:r w:rsidRPr="003F4928">
              <w:rPr>
                <w:rFonts w:ascii="宋体" w:eastAsia="宋体" w:hAnsi="宋体"/>
                <w:sz w:val="28"/>
                <w:szCs w:val="28"/>
              </w:rPr>
              <w:t>reflog</w:t>
            </w:r>
            <w:proofErr w:type="spellEnd"/>
            <w:r w:rsidRPr="003F4928">
              <w:rPr>
                <w:rFonts w:ascii="宋体" w:eastAsia="宋体" w:hAnsi="宋体"/>
                <w:sz w:val="28"/>
                <w:szCs w:val="28"/>
              </w:rPr>
              <w:t> 这一强大的本地历史恢复工具，能够应对误操作。这些基础操作为后续的分支管理、团队协作等高级功能奠定了扎实的基础。</w:t>
            </w:r>
          </w:p>
        </w:tc>
      </w:tr>
    </w:tbl>
    <w:p w14:paraId="4BC5F398" w14:textId="77777777" w:rsidR="0071790F" w:rsidRDefault="0071790F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71790F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49F8E" w14:textId="77777777" w:rsidR="007665E7" w:rsidRDefault="007665E7" w:rsidP="001E1F81">
      <w:pPr>
        <w:rPr>
          <w:rFonts w:hint="eastAsia"/>
        </w:rPr>
      </w:pPr>
      <w:r>
        <w:separator/>
      </w:r>
    </w:p>
  </w:endnote>
  <w:endnote w:type="continuationSeparator" w:id="0">
    <w:p w14:paraId="0A621F6E" w14:textId="77777777" w:rsidR="007665E7" w:rsidRDefault="007665E7" w:rsidP="001E1F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7A45A" w14:textId="77777777" w:rsidR="001E1F81" w:rsidRDefault="001E1F81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8DA14" w14:textId="77777777" w:rsidR="001E1F81" w:rsidRDefault="001E1F81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8C804" w14:textId="77777777" w:rsidR="001E1F81" w:rsidRDefault="001E1F81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88DB0" w14:textId="77777777" w:rsidR="007665E7" w:rsidRDefault="007665E7" w:rsidP="001E1F81">
      <w:pPr>
        <w:rPr>
          <w:rFonts w:hint="eastAsia"/>
        </w:rPr>
      </w:pPr>
      <w:r>
        <w:separator/>
      </w:r>
    </w:p>
  </w:footnote>
  <w:footnote w:type="continuationSeparator" w:id="0">
    <w:p w14:paraId="5DD3AC6D" w14:textId="77777777" w:rsidR="007665E7" w:rsidRDefault="007665E7" w:rsidP="001E1F8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81C4A" w14:textId="77777777" w:rsidR="001E1F81" w:rsidRDefault="001E1F81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AD2F4" w14:textId="77777777" w:rsidR="001E1F81" w:rsidRDefault="001E1F81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C8C3" w14:textId="77777777" w:rsidR="001E1F81" w:rsidRDefault="001E1F81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78D6"/>
    <w:multiLevelType w:val="multilevel"/>
    <w:tmpl w:val="EB06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73F80"/>
    <w:multiLevelType w:val="multilevel"/>
    <w:tmpl w:val="C76E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F5046"/>
    <w:multiLevelType w:val="multilevel"/>
    <w:tmpl w:val="8CE4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C1C05"/>
    <w:multiLevelType w:val="multilevel"/>
    <w:tmpl w:val="39FE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27DF1"/>
    <w:multiLevelType w:val="multilevel"/>
    <w:tmpl w:val="A0FA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F667E"/>
    <w:multiLevelType w:val="multilevel"/>
    <w:tmpl w:val="7820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176C4"/>
    <w:multiLevelType w:val="multilevel"/>
    <w:tmpl w:val="3878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86183"/>
    <w:multiLevelType w:val="multilevel"/>
    <w:tmpl w:val="5304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2214A"/>
    <w:multiLevelType w:val="multilevel"/>
    <w:tmpl w:val="ADA8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81E0D"/>
    <w:multiLevelType w:val="multilevel"/>
    <w:tmpl w:val="0B8C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21B8A"/>
    <w:multiLevelType w:val="multilevel"/>
    <w:tmpl w:val="45C8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E51AB"/>
    <w:multiLevelType w:val="multilevel"/>
    <w:tmpl w:val="92E8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72D33"/>
    <w:multiLevelType w:val="multilevel"/>
    <w:tmpl w:val="834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770DE"/>
    <w:multiLevelType w:val="multilevel"/>
    <w:tmpl w:val="660A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34598"/>
    <w:multiLevelType w:val="multilevel"/>
    <w:tmpl w:val="3B78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0620F"/>
    <w:multiLevelType w:val="multilevel"/>
    <w:tmpl w:val="503C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abstractNum w:abstractNumId="17" w15:restartNumberingAfterBreak="0">
    <w:nsid w:val="5D77652E"/>
    <w:multiLevelType w:val="multilevel"/>
    <w:tmpl w:val="BADE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F1374"/>
    <w:multiLevelType w:val="multilevel"/>
    <w:tmpl w:val="E814D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FB59ED"/>
    <w:multiLevelType w:val="multilevel"/>
    <w:tmpl w:val="5F26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56C0F"/>
    <w:multiLevelType w:val="multilevel"/>
    <w:tmpl w:val="8844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1A3E52"/>
    <w:multiLevelType w:val="multilevel"/>
    <w:tmpl w:val="1D92D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116517">
    <w:abstractNumId w:val="16"/>
  </w:num>
  <w:num w:numId="2" w16cid:durableId="1023284049">
    <w:abstractNumId w:val="1"/>
  </w:num>
  <w:num w:numId="3" w16cid:durableId="1013340551">
    <w:abstractNumId w:val="18"/>
  </w:num>
  <w:num w:numId="4" w16cid:durableId="472672742">
    <w:abstractNumId w:val="15"/>
  </w:num>
  <w:num w:numId="5" w16cid:durableId="850334784">
    <w:abstractNumId w:val="8"/>
  </w:num>
  <w:num w:numId="6" w16cid:durableId="485820709">
    <w:abstractNumId w:val="19"/>
  </w:num>
  <w:num w:numId="7" w16cid:durableId="345644349">
    <w:abstractNumId w:val="10"/>
  </w:num>
  <w:num w:numId="8" w16cid:durableId="1436899518">
    <w:abstractNumId w:val="12"/>
  </w:num>
  <w:num w:numId="9" w16cid:durableId="355154124">
    <w:abstractNumId w:val="6"/>
  </w:num>
  <w:num w:numId="10" w16cid:durableId="345599365">
    <w:abstractNumId w:val="3"/>
  </w:num>
  <w:num w:numId="11" w16cid:durableId="501160493">
    <w:abstractNumId w:val="11"/>
  </w:num>
  <w:num w:numId="12" w16cid:durableId="1618678882">
    <w:abstractNumId w:val="21"/>
  </w:num>
  <w:num w:numId="13" w16cid:durableId="586620306">
    <w:abstractNumId w:val="14"/>
  </w:num>
  <w:num w:numId="14" w16cid:durableId="934170266">
    <w:abstractNumId w:val="20"/>
  </w:num>
  <w:num w:numId="15" w16cid:durableId="1214973019">
    <w:abstractNumId w:val="7"/>
  </w:num>
  <w:num w:numId="16" w16cid:durableId="1452702132">
    <w:abstractNumId w:val="9"/>
  </w:num>
  <w:num w:numId="17" w16cid:durableId="1711612860">
    <w:abstractNumId w:val="13"/>
  </w:num>
  <w:num w:numId="18" w16cid:durableId="2132478609">
    <w:abstractNumId w:val="4"/>
  </w:num>
  <w:num w:numId="19" w16cid:durableId="708335219">
    <w:abstractNumId w:val="17"/>
  </w:num>
  <w:num w:numId="20" w16cid:durableId="1251423348">
    <w:abstractNumId w:val="0"/>
  </w:num>
  <w:num w:numId="21" w16cid:durableId="863447952">
    <w:abstractNumId w:val="2"/>
  </w:num>
  <w:num w:numId="22" w16cid:durableId="13556204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1E1F81"/>
    <w:rsid w:val="00294261"/>
    <w:rsid w:val="002E3F4A"/>
    <w:rsid w:val="00396E94"/>
    <w:rsid w:val="003A623F"/>
    <w:rsid w:val="003F4928"/>
    <w:rsid w:val="00407B6A"/>
    <w:rsid w:val="0047501E"/>
    <w:rsid w:val="00475BBD"/>
    <w:rsid w:val="004B4A51"/>
    <w:rsid w:val="004E75DC"/>
    <w:rsid w:val="00561608"/>
    <w:rsid w:val="00586B7D"/>
    <w:rsid w:val="0063362C"/>
    <w:rsid w:val="0066095C"/>
    <w:rsid w:val="00674C95"/>
    <w:rsid w:val="006915FA"/>
    <w:rsid w:val="006B0E4C"/>
    <w:rsid w:val="006E27FA"/>
    <w:rsid w:val="006E2B87"/>
    <w:rsid w:val="0071790F"/>
    <w:rsid w:val="007260BF"/>
    <w:rsid w:val="0074647B"/>
    <w:rsid w:val="007665E7"/>
    <w:rsid w:val="007B7287"/>
    <w:rsid w:val="007F47ED"/>
    <w:rsid w:val="00841261"/>
    <w:rsid w:val="009278F1"/>
    <w:rsid w:val="009F75ED"/>
    <w:rsid w:val="00A16C01"/>
    <w:rsid w:val="00A7252D"/>
    <w:rsid w:val="00A96089"/>
    <w:rsid w:val="00AF29B8"/>
    <w:rsid w:val="00B246AA"/>
    <w:rsid w:val="00C11F1E"/>
    <w:rsid w:val="00C33CB4"/>
    <w:rsid w:val="00C347D3"/>
    <w:rsid w:val="00C37F13"/>
    <w:rsid w:val="00D72C98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D85D2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9278F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40">
    <w:name w:val="标题 4 字符"/>
    <w:basedOn w:val="a0"/>
    <w:link w:val="4"/>
    <w:uiPriority w:val="9"/>
    <w:rsid w:val="009278F1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f3">
    <w:name w:val="Unresolved Mention"/>
    <w:basedOn w:val="a0"/>
    <w:uiPriority w:val="99"/>
    <w:semiHidden/>
    <w:unhideWhenUsed/>
    <w:rsid w:val="009278F1"/>
    <w:rPr>
      <w:color w:val="605E5C"/>
      <w:shd w:val="clear" w:color="auto" w:fill="E1DFDD"/>
    </w:rPr>
  </w:style>
  <w:style w:type="paragraph" w:styleId="HTML2">
    <w:name w:val="HTML Preformatted"/>
    <w:basedOn w:val="a"/>
    <w:link w:val="HTML3"/>
    <w:uiPriority w:val="99"/>
    <w:semiHidden/>
    <w:unhideWhenUsed/>
    <w:rsid w:val="004E75DC"/>
    <w:rPr>
      <w:rFonts w:ascii="Courier New" w:hAnsi="Courier New" w:cs="Courier New"/>
      <w:sz w:val="20"/>
      <w:szCs w:val="20"/>
    </w:rPr>
  </w:style>
  <w:style w:type="character" w:customStyle="1" w:styleId="HTML3">
    <w:name w:val="HTML 预设格式 字符"/>
    <w:basedOn w:val="a0"/>
    <w:link w:val="HTML2"/>
    <w:uiPriority w:val="99"/>
    <w:semiHidden/>
    <w:rsid w:val="004E75DC"/>
    <w:rPr>
      <w:rFonts w:ascii="Courier New" w:eastAsia="华文宋体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822B22F4B34D62A939018C76A0724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47444F-1FB7-4254-AA84-BDEBAA77FA08}"/>
      </w:docPartPr>
      <w:docPartBody>
        <w:p w:rsidR="00357211" w:rsidRDefault="00000000">
          <w:pPr>
            <w:pStyle w:val="03822B22F4B34D62A939018C76A07248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2D"/>
    <w:rsid w:val="00217647"/>
    <w:rsid w:val="00306E2D"/>
    <w:rsid w:val="00357211"/>
    <w:rsid w:val="003A623F"/>
    <w:rsid w:val="004B4A51"/>
    <w:rsid w:val="005277AB"/>
    <w:rsid w:val="006E2B87"/>
    <w:rsid w:val="007B3F07"/>
    <w:rsid w:val="00A7252D"/>
    <w:rsid w:val="00BF4F83"/>
    <w:rsid w:val="00C37F13"/>
    <w:rsid w:val="00D90303"/>
    <w:rsid w:val="00E45DE8"/>
    <w:rsid w:val="00F6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3822B22F4B34D62A939018C76A07248">
    <w:name w:val="03822B22F4B34D62A939018C76A07248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2026-05-08T00:00:00</PublishDate>
  <Abstract/>
  <CompanyAddress>指导老师：杨乐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TotalTime>15</TotalTime>
  <Pages>11</Pages>
  <Words>1153</Words>
  <Characters>1558</Characters>
  <Application>Microsoft Office Word</Application>
  <DocSecurity>0</DocSecurity>
  <Lines>97</Lines>
  <Paragraphs>84</Paragraphs>
  <ScaleCrop>false</ScaleCrop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cp:lastModifiedBy/>
  <cp:revision>1</cp:revision>
  <dcterms:created xsi:type="dcterms:W3CDTF">2023-03-29T02:15:00Z</dcterms:created>
  <dcterms:modified xsi:type="dcterms:W3CDTF">2026-05-18T11:50:00Z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</Properties>
</file>