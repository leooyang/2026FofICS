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4D54C570" w14:textId="77777777" w:rsidR="0071790F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041EE7D6" wp14:editId="30B0B983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27310E" w14:textId="77777777" w:rsidR="0071790F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2291B7F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B4C067A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3EA15E8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FB4EDBC" w14:textId="0B7D8B05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C27E4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三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次实验</w:t>
          </w:r>
          <w:r w:rsidR="001E1F8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-</w:t>
          </w:r>
          <w:r w:rsidR="00C27E4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分支</w:t>
          </w:r>
        </w:p>
        <w:p w14:paraId="6B112D12" w14:textId="15F44AAD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10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五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0CFAFB56" w14:textId="00E97D7B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2301 </w:t>
          </w:r>
        </w:p>
        <w:p w14:paraId="1388C605" w14:textId="42D8DD18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李润泽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</w:p>
        <w:p w14:paraId="01217501" w14:textId="591DA93C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202313373 </w:t>
          </w:r>
        </w:p>
        <w:p w14:paraId="7B9249E7" w14:textId="77777777" w:rsidR="0071790F" w:rsidRPr="005345D9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362A1902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80E2AEF" w14:textId="77777777" w:rsidR="0071790F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2291D80F" w14:textId="77777777" w:rsidR="0071790F" w:rsidRDefault="0071790F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01A8AFE" w14:textId="77777777" w:rsidR="0071790F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995FC" wp14:editId="7E8B8B48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DAF387" w14:textId="2FEF9D05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BBD549E" w14:textId="4F0F2FC0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</w:t>
                                    </w:r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995FC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35DAF387" w14:textId="2FEF9D05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BBD549E" w14:textId="4F0F2FC0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96E94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</w:t>
                              </w:r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2553206C" w14:textId="77777777" w:rsidR="0071790F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1790F" w14:paraId="47F3071E" w14:textId="77777777" w:rsidTr="004E75DC">
        <w:trPr>
          <w:trHeight w:val="2117"/>
        </w:trPr>
        <w:tc>
          <w:tcPr>
            <w:tcW w:w="8522" w:type="dxa"/>
          </w:tcPr>
          <w:p w14:paraId="010F832A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6052DCFF" w14:textId="30494DD1" w:rsidR="00C27E41" w:rsidRPr="00C27E41" w:rsidRDefault="00000000" w:rsidP="00C27E4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</w:t>
            </w:r>
            <w:r w:rsidR="00C27E41" w:rsidRPr="00C27E41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</w:t>
            </w:r>
            <w:r w:rsidR="00C27E41" w:rsidRPr="00C27E41">
              <w:rPr>
                <w:rFonts w:ascii="宋体" w:eastAsia="宋体" w:hAnsi="宋体"/>
                <w:sz w:val="28"/>
                <w:szCs w:val="28"/>
              </w:rPr>
              <w:t>学会为 Git 命令设置别名（alias），提高操作效率。</w:t>
            </w:r>
          </w:p>
          <w:p w14:paraId="65F4FD00" w14:textId="1DE2D725" w:rsidR="00C27E41" w:rsidRPr="00C27E41" w:rsidRDefault="00C27E41" w:rsidP="00C27E4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Pr="00C27E41">
              <w:rPr>
                <w:rFonts w:ascii="宋体" w:eastAsia="宋体" w:hAnsi="宋体"/>
                <w:sz w:val="28"/>
                <w:szCs w:val="28"/>
              </w:rPr>
              <w:t>理解git fetch命令的作用：刷新本地仓库中的远程分支信息。</w:t>
            </w:r>
          </w:p>
          <w:p w14:paraId="029AC517" w14:textId="3A212BE0" w:rsidR="00C27E41" w:rsidRPr="00C27E41" w:rsidRDefault="00C27E41" w:rsidP="00C27E4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Pr="00C27E41">
              <w:rPr>
                <w:rFonts w:ascii="宋体" w:eastAsia="宋体" w:hAnsi="宋体"/>
                <w:sz w:val="28"/>
                <w:szCs w:val="28"/>
              </w:rPr>
              <w:t>掌握创建本地分支、切换分支的方法。</w:t>
            </w:r>
          </w:p>
          <w:p w14:paraId="0687BFE7" w14:textId="1192B4B4" w:rsidR="00C27E41" w:rsidRPr="00C27E41" w:rsidRDefault="00C27E41" w:rsidP="00C27E4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</w:t>
            </w:r>
            <w:r w:rsidRPr="00C27E41">
              <w:rPr>
                <w:rFonts w:ascii="宋体" w:eastAsia="宋体" w:hAnsi="宋体"/>
                <w:sz w:val="28"/>
                <w:szCs w:val="28"/>
              </w:rPr>
              <w:t>学会将本地分支推送到远程仓库，并自动创建远程分支。</w:t>
            </w:r>
          </w:p>
          <w:p w14:paraId="20D9AB68" w14:textId="43C57FBA" w:rsidR="00C27E41" w:rsidRPr="00C27E41" w:rsidRDefault="00C27E41" w:rsidP="00C27E4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</w:t>
            </w:r>
            <w:r w:rsidRPr="00C27E41">
              <w:rPr>
                <w:rFonts w:ascii="宋体" w:eastAsia="宋体" w:hAnsi="宋体"/>
                <w:sz w:val="28"/>
                <w:szCs w:val="28"/>
              </w:rPr>
              <w:t>掌握本地分支跟踪远程分支的方法，实现直接使用 git push 推送。</w:t>
            </w:r>
          </w:p>
          <w:p w14:paraId="4B279103" w14:textId="48114DC2" w:rsidR="00396E94" w:rsidRPr="00396E94" w:rsidRDefault="00C27E4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6.</w:t>
            </w:r>
            <w:r w:rsidRPr="00C27E41">
              <w:rPr>
                <w:rFonts w:ascii="宋体" w:eastAsia="宋体" w:hAnsi="宋体"/>
                <w:sz w:val="28"/>
                <w:szCs w:val="28"/>
              </w:rPr>
              <w:t>学会删除远程分支和本地分支，以及本地分支的更名操作。</w:t>
            </w:r>
          </w:p>
        </w:tc>
      </w:tr>
      <w:tr w:rsidR="0071790F" w14:paraId="2C311BF8" w14:textId="77777777" w:rsidTr="004E75DC">
        <w:trPr>
          <w:trHeight w:val="2624"/>
        </w:trPr>
        <w:tc>
          <w:tcPr>
            <w:tcW w:w="8522" w:type="dxa"/>
          </w:tcPr>
          <w:p w14:paraId="5164E5D6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64E47A34" w14:textId="383C1968" w:rsidR="0071790F" w:rsidRPr="009278F1" w:rsidRDefault="00000000" w:rsidP="009278F1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 w:rsidR="00396E94" w:rsidRPr="005345D9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PC计算机</w:t>
            </w:r>
            <w:r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       一</w:t>
            </w:r>
            <w:r w:rsidR="00396E94" w:rsidRPr="005345D9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台</w:t>
            </w:r>
            <w:r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(</w:t>
            </w:r>
            <w:r w:rsidR="00396E94" w:rsidRPr="005345D9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Windows操作系统</w:t>
            </w:r>
            <w:r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)</w:t>
            </w:r>
            <w:r w:rsidR="00396E94"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="004D7711"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  <w:r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2．</w:t>
            </w:r>
            <w:r w:rsidR="00396E94"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软件</w:t>
            </w:r>
            <w:r w:rsidR="009278F1" w:rsidRPr="005345D9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和Git Bash软件。</w:t>
            </w:r>
            <w:r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3．</w:t>
            </w:r>
            <w:r w:rsidR="009278F1" w:rsidRPr="005345D9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GitHub平台。</w:t>
            </w:r>
            <w:r w:rsidRPr="005345D9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  </w:t>
            </w:r>
            <w:r>
              <w:rPr>
                <w:rFonts w:ascii="宋体" w:eastAsia="宋体" w:hAnsi="宋体" w:cs="宋体"/>
                <w:color w:val="575757"/>
                <w:kern w:val="0"/>
                <w:sz w:val="28"/>
                <w:szCs w:val="28"/>
                <w:lang w:bidi="ar"/>
              </w:rPr>
              <w:t>  </w:t>
            </w:r>
          </w:p>
        </w:tc>
      </w:tr>
      <w:tr w:rsidR="0071790F" w14:paraId="03A44F6F" w14:textId="77777777" w:rsidTr="004E75DC">
        <w:trPr>
          <w:trHeight w:val="1968"/>
        </w:trPr>
        <w:tc>
          <w:tcPr>
            <w:tcW w:w="8522" w:type="dxa"/>
          </w:tcPr>
          <w:p w14:paraId="730AD554" w14:textId="677A4466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三、实验原理</w:t>
            </w:r>
          </w:p>
          <w:p w14:paraId="11AB6712" w14:textId="77777777" w:rsidR="005345D9" w:rsidRDefault="00000000" w:rsidP="00C27E4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B424C6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1.</w:t>
            </w:r>
            <w:r w:rsidR="009278F1" w:rsidRPr="00B424C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</w:rPr>
              <w:t xml:space="preserve"> </w:t>
            </w:r>
            <w:r w:rsidR="00C27E41"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Git 别名（alias）</w:t>
            </w:r>
          </w:p>
          <w:p w14:paraId="6DA5E762" w14:textId="4DAA19C5" w:rsidR="00C27E41" w:rsidRPr="00C27E41" w:rsidRDefault="00C27E41" w:rsidP="005345D9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C27E41">
              <w:rPr>
                <w:rFonts w:ascii="宋体" w:eastAsia="宋体" w:hAnsi="宋体"/>
                <w:sz w:val="28"/>
                <w:szCs w:val="28"/>
              </w:rPr>
              <w:t>通过git config--global alias.&lt;别名&gt; '&lt;原命令&gt;' 为常用命令设置简写，简化输入。例git config --global alias.st status后，git st等效于git status。</w:t>
            </w:r>
          </w:p>
          <w:p w14:paraId="281FFD9E" w14:textId="77777777" w:rsidR="005345D9" w:rsidRDefault="00C27E41" w:rsidP="00C27E4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B424C6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2.</w:t>
            </w:r>
            <w:r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git fetch</w:t>
            </w:r>
          </w:p>
          <w:p w14:paraId="10AA8228" w14:textId="6E514FDE" w:rsidR="00C27E41" w:rsidRPr="00C27E41" w:rsidRDefault="005345D9" w:rsidP="005345D9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该指令</w:t>
            </w:r>
            <w:r w:rsidR="00C27E41" w:rsidRPr="00C27E41">
              <w:rPr>
                <w:rFonts w:ascii="宋体" w:eastAsia="宋体" w:hAnsi="宋体"/>
                <w:sz w:val="28"/>
                <w:szCs w:val="28"/>
              </w:rPr>
              <w:t>从远程仓库下载最新数据到本地，但仅更新本地的远程分支引用（如origin/master），不会自动合并到当前工作分支。执行git branch -avv可查看本地分支与远程分支的差异。</w:t>
            </w:r>
          </w:p>
          <w:p w14:paraId="6AF97CEF" w14:textId="77777777" w:rsidR="005345D9" w:rsidRDefault="00C27E41" w:rsidP="00C27E4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B424C6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lastRenderedPageBreak/>
              <w:t>3.</w:t>
            </w:r>
            <w:r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分支（branch）</w:t>
            </w:r>
          </w:p>
          <w:p w14:paraId="784FED34" w14:textId="003AE007" w:rsidR="00C27E41" w:rsidRPr="00C27E41" w:rsidRDefault="00C27E41" w:rsidP="005345D9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C27E41">
              <w:rPr>
                <w:rFonts w:ascii="宋体" w:eastAsia="宋体" w:hAnsi="宋体"/>
                <w:sz w:val="28"/>
                <w:szCs w:val="28"/>
              </w:rPr>
              <w:t>Git的分支是指向某个提交对象的可变指针。创建分支git branch &lt;name&gt;只是新建指针，切换分支git checkout &lt;name&gt;或git checkout -b &lt;name&gt;创建并切换）。</w:t>
            </w:r>
          </w:p>
          <w:p w14:paraId="13EA5F91" w14:textId="77777777" w:rsidR="005345D9" w:rsidRDefault="00C27E41" w:rsidP="00C27E4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B424C6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4.</w:t>
            </w:r>
            <w:r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推送分支</w:t>
            </w:r>
          </w:p>
          <w:p w14:paraId="2D4BD855" w14:textId="2160FDAB" w:rsidR="00C27E41" w:rsidRPr="00C27E41" w:rsidRDefault="005345D9" w:rsidP="005345D9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5345D9">
              <w:rPr>
                <w:rFonts w:ascii="宋体" w:eastAsia="宋体" w:hAnsi="宋体" w:hint="eastAsia"/>
                <w:sz w:val="28"/>
                <w:szCs w:val="28"/>
              </w:rPr>
              <w:t>使用</w:t>
            </w:r>
            <w:r w:rsidR="00C27E41" w:rsidRPr="005345D9">
              <w:rPr>
                <w:rFonts w:ascii="宋体" w:eastAsia="宋体" w:hAnsi="宋体"/>
                <w:sz w:val="28"/>
                <w:szCs w:val="28"/>
              </w:rPr>
              <w:t>git push &lt;remote&gt; &lt;local_branch&gt;:&lt;remote_branch&gt;，若省略</w:t>
            </w:r>
            <w:r w:rsidR="00C27E41"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:</w:t>
            </w:r>
            <w:r w:rsidR="00C27E41" w:rsidRPr="00C27E41">
              <w:rPr>
                <w:rFonts w:ascii="宋体" w:eastAsia="宋体" w:hAnsi="宋体"/>
                <w:sz w:val="28"/>
                <w:szCs w:val="28"/>
              </w:rPr>
              <w:t>&lt;remote_branch&gt; 则使用相同名称。若远程分支不存在，会自动创建。</w:t>
            </w:r>
          </w:p>
          <w:p w14:paraId="2169B39B" w14:textId="6F1C09FD" w:rsidR="005345D9" w:rsidRDefault="00C27E41" w:rsidP="00B424C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B424C6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5.</w:t>
            </w:r>
            <w:r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跟踪分支（upstream）</w:t>
            </w:r>
          </w:p>
          <w:p w14:paraId="51B6F2D8" w14:textId="3475AC8F" w:rsidR="00C27E41" w:rsidRPr="00B424C6" w:rsidRDefault="00C27E41" w:rsidP="005345D9">
            <w:pPr>
              <w:ind w:firstLineChars="200" w:firstLine="560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C27E41">
              <w:rPr>
                <w:rFonts w:ascii="宋体" w:eastAsia="宋体" w:hAnsi="宋体"/>
                <w:sz w:val="28"/>
                <w:szCs w:val="28"/>
              </w:rPr>
              <w:t>本地分支与远程分支建立关联后，可直接使用git push/git pull而无需指定远程和分支名。使用git branch -u &lt;remote&gt;/&lt;branch&gt;设置当前分支的跟踪，或用git push -u在首次推送时同时设置跟踪。</w:t>
            </w:r>
          </w:p>
          <w:p w14:paraId="2C0094C8" w14:textId="2D58851D" w:rsidR="005345D9" w:rsidRDefault="00C27E41" w:rsidP="00B424C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B424C6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6.</w:t>
            </w:r>
            <w:r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删除分支</w:t>
            </w:r>
            <w:r w:rsidR="005345D9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 xml:space="preserve"> </w:t>
            </w:r>
          </w:p>
          <w:p w14:paraId="6903B9D6" w14:textId="2D4E32D3" w:rsidR="00C27E41" w:rsidRPr="00C27E41" w:rsidRDefault="00C27E41" w:rsidP="005345D9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C27E41">
              <w:rPr>
                <w:rFonts w:ascii="宋体" w:eastAsia="宋体" w:hAnsi="宋体"/>
                <w:sz w:val="28"/>
                <w:szCs w:val="28"/>
              </w:rPr>
              <w:t>删除远程</w:t>
            </w:r>
            <w:r w:rsidRPr="00C27E41">
              <w:rPr>
                <w:rFonts w:ascii="宋体" w:eastAsia="宋体" w:hAnsi="宋体" w:hint="eastAsia"/>
                <w:sz w:val="28"/>
                <w:szCs w:val="28"/>
              </w:rPr>
              <w:t>分支用</w:t>
            </w:r>
            <w:r w:rsidRPr="00C27E41">
              <w:rPr>
                <w:rFonts w:ascii="宋体" w:eastAsia="宋体" w:hAnsi="宋体"/>
                <w:sz w:val="28"/>
                <w:szCs w:val="28"/>
              </w:rPr>
              <w:t>git push origin :&lt;remote_branch&gt;或git push origin --delete &lt;remote_branch&gt;。删除本地分支</w:t>
            </w:r>
            <w:r w:rsidRPr="00C27E41">
              <w:rPr>
                <w:rFonts w:ascii="宋体" w:eastAsia="宋体" w:hAnsi="宋体" w:hint="eastAsia"/>
                <w:sz w:val="28"/>
                <w:szCs w:val="28"/>
              </w:rPr>
              <w:t>用</w:t>
            </w:r>
            <w:r w:rsidRPr="00C27E41">
              <w:rPr>
                <w:rFonts w:ascii="宋体" w:eastAsia="宋体" w:hAnsi="宋体"/>
                <w:sz w:val="28"/>
                <w:szCs w:val="28"/>
              </w:rPr>
              <w:t>git branch -d &lt;name&gt;或 git branch -D &lt;name&gt;（强制删除）。</w:t>
            </w:r>
          </w:p>
          <w:p w14:paraId="6FFFB509" w14:textId="77777777" w:rsidR="005345D9" w:rsidRDefault="00C27E41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B424C6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7.</w:t>
            </w:r>
            <w:r w:rsidRPr="00B424C6">
              <w:rPr>
                <w:rFonts w:ascii="宋体" w:eastAsia="宋体" w:hAnsi="宋体"/>
                <w:b/>
                <w:bCs/>
                <w:sz w:val="28"/>
                <w:szCs w:val="28"/>
              </w:rPr>
              <w:t>分支重命名</w:t>
            </w:r>
          </w:p>
          <w:p w14:paraId="73D669C3" w14:textId="581809E0" w:rsidR="0071790F" w:rsidRPr="00B424C6" w:rsidRDefault="005345D9" w:rsidP="005345D9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5345D9">
              <w:rPr>
                <w:rFonts w:ascii="宋体" w:eastAsia="宋体" w:hAnsi="宋体" w:hint="eastAsia"/>
                <w:sz w:val="28"/>
                <w:szCs w:val="28"/>
              </w:rPr>
              <w:t>使用</w:t>
            </w:r>
            <w:r w:rsidR="00C27E41" w:rsidRPr="00C27E41">
              <w:rPr>
                <w:rFonts w:ascii="宋体" w:eastAsia="宋体" w:hAnsi="宋体"/>
                <w:sz w:val="28"/>
                <w:szCs w:val="28"/>
              </w:rPr>
              <w:t>git branch -m &lt;old&gt; &lt;new&gt;，若当前分支可省略旧名。</w:t>
            </w:r>
          </w:p>
        </w:tc>
      </w:tr>
      <w:tr w:rsidR="0071790F" w14:paraId="1364A9B9" w14:textId="77777777" w:rsidTr="004E75DC">
        <w:trPr>
          <w:trHeight w:val="6220"/>
        </w:trPr>
        <w:tc>
          <w:tcPr>
            <w:tcW w:w="8522" w:type="dxa"/>
          </w:tcPr>
          <w:p w14:paraId="518816E3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四、实验内容及步骤</w:t>
            </w:r>
          </w:p>
          <w:p w14:paraId="011ADB20" w14:textId="69312871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B424C6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为Git指令设置别名</w:t>
            </w:r>
          </w:p>
          <w:p w14:paraId="6B025721" w14:textId="318963AE" w:rsidR="00B424C6" w:rsidRPr="00B424C6" w:rsidRDefault="00B424C6" w:rsidP="00B424C6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424C6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config --global alias.st status</w:t>
            </w:r>
            <w:r w:rsid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</w:p>
          <w:p w14:paraId="53D59009" w14:textId="7EC1D5CF" w:rsidR="00B424C6" w:rsidRPr="00B424C6" w:rsidRDefault="00B424C6" w:rsidP="00B424C6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424C6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config --global alias.br branch</w:t>
            </w:r>
            <w:r w:rsid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</w:p>
          <w:p w14:paraId="43039DA2" w14:textId="6D3470F7" w:rsidR="00B424C6" w:rsidRPr="00B424C6" w:rsidRDefault="00B424C6" w:rsidP="00B424C6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424C6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config --global alias.co checkout</w:t>
            </w:r>
            <w:r w:rsid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</w:p>
          <w:p w14:paraId="7E5516F0" w14:textId="0FDE9CDC" w:rsidR="001E1F81" w:rsidRPr="001E1F81" w:rsidRDefault="00B424C6" w:rsidP="00B424C6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424C6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config --global alias.avv "branch -avv"</w:t>
            </w:r>
            <w:r w:rsid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215DFDDC" w14:textId="11D93DCA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2.</w:t>
            </w:r>
            <w:r w:rsidR="00B424C6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刷新远程分支信息</w:t>
            </w:r>
          </w:p>
          <w:p w14:paraId="1F30761F" w14:textId="7E2A2D3A" w:rsidR="001E1F81" w:rsidRDefault="005345D9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先</w:t>
            </w:r>
            <w:r w:rsidR="00B424C6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在GitHub网页上对仓库某个文件修改并提交，接着执行git fetch拉取分支信息，再观察本地分支的版本号和远程仓库进行对比。接着使用git rebase或者git pull同步远程分支。</w:t>
            </w:r>
          </w:p>
          <w:p w14:paraId="507EE477" w14:textId="262C93C4" w:rsidR="00B424C6" w:rsidRDefault="00B424C6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fetch:拉取远程仓库分支信息。</w:t>
            </w:r>
          </w:p>
          <w:p w14:paraId="49455B7E" w14:textId="6A345167" w:rsidR="00B424C6" w:rsidRPr="001E1F81" w:rsidRDefault="00B424C6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rebase oringin/main：将本地分支的信息和远程同步</w:t>
            </w:r>
            <w:r w:rsid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213040A1" w14:textId="619DD254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3.</w:t>
            </w:r>
            <w:r w:rsidR="00B424C6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创建新的本地分支</w:t>
            </w:r>
          </w:p>
          <w:p w14:paraId="5402500E" w14:textId="49D4693A" w:rsidR="001E1F81" w:rsidRDefault="00B424C6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先查看本地分支信息，接着创建新分支，并且切换，在新分支上添加新文件，修改后添加到暂存区并提交。</w:t>
            </w:r>
          </w:p>
          <w:p w14:paraId="54C04E2F" w14:textId="22772BD0" w:rsidR="00B424C6" w:rsidRDefault="00B424C6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branch -avv：查看本地分支信息。</w:t>
            </w:r>
          </w:p>
          <w:p w14:paraId="1E4821B6" w14:textId="20B06C5E" w:rsidR="00B424C6" w:rsidRDefault="00B424C6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branch [</w:t>
            </w:r>
            <w:r w:rsidR="009C5BF3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分支名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]</w:t>
            </w:r>
            <w:r w:rsidR="009C5BF3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：创建新分支。</w:t>
            </w:r>
          </w:p>
          <w:p w14:paraId="7085A84A" w14:textId="14F94DB1" w:rsidR="009C5BF3" w:rsidRDefault="009C5BF3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checkout [分支名]：切换到指定分支。</w:t>
            </w:r>
          </w:p>
          <w:p w14:paraId="45487904" w14:textId="10EF7F2D" w:rsidR="009C5BF3" w:rsidRPr="001E1F81" w:rsidRDefault="009C5BF3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checkout -b [分支名]:创建并切换到指定分支。</w:t>
            </w:r>
          </w:p>
          <w:p w14:paraId="77C616B4" w14:textId="73FFE453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4.</w:t>
            </w:r>
            <w:r w:rsidR="00B424C6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将新分支提交推送到远程仓库</w:t>
            </w:r>
          </w:p>
          <w:p w14:paraId="4AF1A7D1" w14:textId="29EB85D8" w:rsidR="009C5BF3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将之前的新分支推送到远程仓库，并且进入GitHub网页查看。</w:t>
            </w:r>
          </w:p>
          <w:p w14:paraId="7DD484DE" w14:textId="0D235E9A" w:rsidR="009C5BF3" w:rsidRPr="001E1F81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9C5BF3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branch -u [主机名/远程分支名] [本地分支名]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4B63E780" w14:textId="09EDC7D9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lastRenderedPageBreak/>
              <w:t>5.</w:t>
            </w:r>
            <w:r w:rsidR="009C5BF3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本地分支跟踪远程分支</w:t>
            </w:r>
          </w:p>
          <w:p w14:paraId="52B4FA62" w14:textId="1902DBA9" w:rsidR="001E1F81" w:rsidRPr="001E1F81" w:rsidRDefault="009C5BF3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设置当前新分支跟踪远程同名分支，之后在该分支上即可直接使用git push。</w:t>
            </w:r>
          </w:p>
          <w:p w14:paraId="1EA66F22" w14:textId="5C486716" w:rsidR="009C5BF3" w:rsidRPr="009C5BF3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9C5BF3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branch -u origin/dev1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：当前分支跟踪到远程的dev1分支。</w:t>
            </w:r>
          </w:p>
          <w:p w14:paraId="03F65620" w14:textId="062E64E0" w:rsidR="001E1F81" w:rsidRPr="009C5BF3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9C5BF3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push -u origin de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v：在推送分支时直接跟踪。</w:t>
            </w:r>
          </w:p>
          <w:p w14:paraId="7060F11E" w14:textId="520F067B" w:rsidR="009C5BF3" w:rsidRPr="001E1F81" w:rsidRDefault="003F4928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6</w:t>
            </w:r>
            <w:r w:rsidR="001E1F81"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="009C5BF3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删除远程分支</w:t>
            </w:r>
          </w:p>
          <w:p w14:paraId="128F1B23" w14:textId="1D505E8A" w:rsidR="001E1F81" w:rsidRPr="004D7711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使用下面指令</w:t>
            </w:r>
            <w:r w:rsidR="009C5BF3"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，删除远程分支，并在GitHub上查看。</w:t>
            </w:r>
          </w:p>
          <w:p w14:paraId="5E69311C" w14:textId="77777777" w:rsidR="009C5BF3" w:rsidRPr="004D7711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push origin :dev        # 方法一</w:t>
            </w:r>
          </w:p>
          <w:p w14:paraId="0862E89F" w14:textId="51D67933" w:rsidR="001E1F81" w:rsidRPr="004D7711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i/>
                <w:i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push origin --delete dev # 方法二</w:t>
            </w:r>
          </w:p>
          <w:p w14:paraId="51D0159B" w14:textId="720AE83D" w:rsidR="003F4928" w:rsidRPr="001E1F81" w:rsidRDefault="003F4928" w:rsidP="003F4928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7</w:t>
            </w: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="009C5BF3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本地分支的更名与删除</w:t>
            </w:r>
          </w:p>
          <w:p w14:paraId="0B1724D5" w14:textId="1CD2828B" w:rsidR="003F4928" w:rsidRPr="004D7711" w:rsidRDefault="009C5BF3" w:rsidP="003F4928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使用下面的命令重命名本地分支，然后删除，最后确认只剩下main分支。</w:t>
            </w:r>
          </w:p>
          <w:p w14:paraId="150BDAC1" w14:textId="5DB71716" w:rsidR="009C5BF3" w:rsidRPr="004D7711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git branch -m </w:t>
            </w: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[新名字]:</w:t>
            </w:r>
            <w:r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重命名当前所在分支。</w:t>
            </w:r>
          </w:p>
          <w:p w14:paraId="02D3ED3E" w14:textId="65A1EC15" w:rsidR="009C5BF3" w:rsidRPr="004D7711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git branch -m </w:t>
            </w: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[旧名字] [新名字]:</w:t>
            </w:r>
            <w:r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重命名其他分支。</w:t>
            </w:r>
          </w:p>
          <w:p w14:paraId="40E45A30" w14:textId="46F6CA44" w:rsidR="0071790F" w:rsidRPr="003F4928" w:rsidRDefault="009C5BF3" w:rsidP="009C5BF3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575757"/>
                <w:kern w:val="0"/>
                <w:sz w:val="28"/>
                <w:szCs w:val="28"/>
                <w:lang w:bidi="ar"/>
              </w:rPr>
            </w:pPr>
            <w:r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git branch -D </w:t>
            </w: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[分支1]</w:t>
            </w:r>
            <w:r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[分支2]：强制删除多个分支。</w:t>
            </w:r>
            <w:r w:rsidRPr="004D771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</w:p>
        </w:tc>
      </w:tr>
      <w:tr w:rsidR="0071790F" w14:paraId="6A0EE29A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6A791D16" w14:textId="4851A7E9" w:rsidR="006E27FA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结果</w:t>
            </w:r>
          </w:p>
          <w:p w14:paraId="497CB470" w14:textId="262D1F06" w:rsidR="0071790F" w:rsidRPr="004D7711" w:rsidRDefault="006E27FA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F256D4" w:rsidRPr="004D7711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设置别名，status-st，branch-br</w:t>
            </w:r>
            <w:r w:rsidRPr="004D7711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。</w:t>
            </w:r>
          </w:p>
          <w:p w14:paraId="0FEC96A0" w14:textId="5B6F09BE" w:rsidR="006E27FA" w:rsidRPr="00F256D4" w:rsidRDefault="00F256D4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B47FC8" wp14:editId="7C96FB43">
                  <wp:extent cx="4915326" cy="2034716"/>
                  <wp:effectExtent l="0" t="0" r="0" b="3810"/>
                  <wp:docPr id="96170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705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326" cy="2034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hint="eastAsia"/>
                <w:color w:val="575757"/>
                <w:sz w:val="28"/>
                <w:szCs w:val="28"/>
              </w:rPr>
              <w:t>gi</w:t>
            </w:r>
          </w:p>
          <w:p w14:paraId="295BF8FB" w14:textId="77777777" w:rsidR="00F256D4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="00F256D4">
              <w:rPr>
                <w:rFonts w:ascii="宋体" w:eastAsia="宋体" w:hAnsi="宋体" w:hint="eastAsia"/>
                <w:sz w:val="28"/>
                <w:szCs w:val="28"/>
              </w:rPr>
              <w:t>先在网页上修改one.txt，提交一个新版本</w:t>
            </w:r>
          </w:p>
          <w:p w14:paraId="67C9DFC6" w14:textId="3900189D" w:rsidR="0071790F" w:rsidRDefault="00F256D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3BD0F35" wp14:editId="16FD4BBC">
                  <wp:extent cx="5274310" cy="1854835"/>
                  <wp:effectExtent l="0" t="0" r="2540" b="0"/>
                  <wp:docPr id="594466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4660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</w:p>
          <w:p w14:paraId="7DD36946" w14:textId="2EE386CB" w:rsidR="006E27FA" w:rsidRDefault="00F256D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接着使用git fetch，然后查看分支信息。如图，显然刷新，和远程仓库保持一致。</w:t>
            </w:r>
          </w:p>
          <w:p w14:paraId="26646470" w14:textId="5F724701" w:rsidR="00F256D4" w:rsidRDefault="00F256D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E1ADE76" wp14:editId="27D51A54">
                  <wp:extent cx="5274310" cy="1976120"/>
                  <wp:effectExtent l="0" t="0" r="2540" b="5080"/>
                  <wp:docPr id="291717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173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B901F" w14:textId="61DF86E7" w:rsidR="00674C95" w:rsidRDefault="00F256D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接着我们用rebase指令让本地分支信息刷新，如图</w:t>
            </w:r>
            <w:r w:rsidR="004D7711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1F2193FC" w14:textId="06F4C5F8" w:rsidR="00674C95" w:rsidRDefault="00F256D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325B5D" wp14:editId="65E7CAAF">
                  <wp:extent cx="5274310" cy="1493520"/>
                  <wp:effectExtent l="0" t="0" r="2540" b="0"/>
                  <wp:docPr id="9926042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6042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04040" w14:textId="1BFA8155" w:rsidR="006E27F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="00F256D4">
              <w:rPr>
                <w:rFonts w:ascii="宋体" w:eastAsia="宋体" w:hAnsi="宋体" w:hint="eastAsia"/>
                <w:sz w:val="28"/>
                <w:szCs w:val="28"/>
              </w:rPr>
              <w:t xml:space="preserve">接着创建本地新分支，创建b1和b2，并且切换到了b2。 </w:t>
            </w:r>
          </w:p>
          <w:p w14:paraId="275681DD" w14:textId="59FBE7BD" w:rsidR="006E27FA" w:rsidRDefault="00F256D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FF619AC" wp14:editId="0F43B76D">
                  <wp:extent cx="5166808" cy="2796782"/>
                  <wp:effectExtent l="0" t="0" r="0" b="3810"/>
                  <wp:docPr id="499726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7261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808" cy="2796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1E340" w14:textId="784070F0" w:rsidR="002E3F4A" w:rsidRDefault="00F256D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noProof/>
                <w:sz w:val="28"/>
                <w:szCs w:val="28"/>
              </w:rPr>
            </w:pPr>
            <w:r w:rsidRPr="00F256D4">
              <w:rPr>
                <w:rFonts w:ascii="宋体" w:eastAsia="宋体" w:hAnsi="宋体" w:hint="eastAsia"/>
                <w:noProof/>
                <w:sz w:val="28"/>
                <w:szCs w:val="28"/>
              </w:rPr>
              <w:t>接着，我们在b</w:t>
            </w:r>
            <w:r w:rsidR="00F84656">
              <w:rPr>
                <w:rFonts w:ascii="宋体" w:eastAsia="宋体" w:hAnsi="宋体" w:hint="eastAsia"/>
                <w:noProof/>
                <w:sz w:val="28"/>
                <w:szCs w:val="28"/>
              </w:rPr>
              <w:t>2</w:t>
            </w:r>
            <w:r w:rsidRPr="00F256D4">
              <w:rPr>
                <w:rFonts w:ascii="宋体" w:eastAsia="宋体" w:hAnsi="宋体" w:hint="eastAsia"/>
                <w:noProof/>
                <w:sz w:val="28"/>
                <w:szCs w:val="28"/>
              </w:rPr>
              <w:t>上</w:t>
            </w:r>
            <w:r w:rsidR="00F84656">
              <w:rPr>
                <w:rFonts w:ascii="宋体" w:eastAsia="宋体" w:hAnsi="宋体" w:hint="eastAsia"/>
                <w:noProof/>
                <w:sz w:val="28"/>
                <w:szCs w:val="28"/>
              </w:rPr>
              <w:t>新增一个hello.txt文件，然后提交一个版本。</w:t>
            </w:r>
          </w:p>
          <w:p w14:paraId="4F86A5AD" w14:textId="77939266" w:rsidR="00F84656" w:rsidRPr="00F256D4" w:rsidRDefault="00F8465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3645C52" wp14:editId="6C36ACFF">
                  <wp:extent cx="5274310" cy="2222500"/>
                  <wp:effectExtent l="0" t="0" r="2540" b="6350"/>
                  <wp:docPr id="1259778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7784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2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C58B3" w14:textId="77777777" w:rsidR="00F84656" w:rsidRDefault="002E3F4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</w:t>
            </w:r>
            <w:r w:rsidR="00F84656">
              <w:rPr>
                <w:rFonts w:ascii="宋体" w:eastAsia="宋体" w:hAnsi="宋体" w:hint="eastAsia"/>
                <w:sz w:val="28"/>
                <w:szCs w:val="28"/>
              </w:rPr>
              <w:t>接着我们要推送b2到远程仓库，现在远程仓库只有一个main分支，如图</w:t>
            </w:r>
          </w:p>
          <w:p w14:paraId="645E62D3" w14:textId="77777777" w:rsidR="00F84656" w:rsidRDefault="00F8465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C714EF" wp14:editId="6B7AE3B9">
                  <wp:extent cx="5274310" cy="1649730"/>
                  <wp:effectExtent l="0" t="0" r="2540" b="7620"/>
                  <wp:docPr id="741199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1995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5F664" w14:textId="3970497D" w:rsidR="002E3F4A" w:rsidRDefault="00F8465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84656">
              <w:rPr>
                <w:rFonts w:ascii="宋体" w:eastAsia="宋体" w:hAnsi="宋体"/>
                <w:sz w:val="28"/>
                <w:szCs w:val="28"/>
              </w:rPr>
              <w:t>使用git push [主机名] [本地分支名]:[远程分支名]推送到远程仓库，结果如图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，b2分支已经推送到了远程仓库。</w:t>
            </w:r>
          </w:p>
          <w:p w14:paraId="0BD99B1E" w14:textId="45F21B79" w:rsidR="00A16C01" w:rsidRDefault="00F8465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414BCDB" wp14:editId="5A9E1DD6">
                  <wp:extent cx="5274310" cy="2676525"/>
                  <wp:effectExtent l="0" t="0" r="2540" b="9525"/>
                  <wp:docPr id="1361915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9157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CB187" w14:textId="272E93CA" w:rsidR="002E3F4A" w:rsidRDefault="00F8465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0E87237" wp14:editId="30728CE9">
                  <wp:extent cx="5274310" cy="2066925"/>
                  <wp:effectExtent l="0" t="0" r="2540" b="9525"/>
                  <wp:docPr id="16791507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507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9C114" w14:textId="00888C78" w:rsidR="002E3F4A" w:rsidRDefault="002E3F4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</w:t>
            </w:r>
            <w:r w:rsidR="00F84656">
              <w:rPr>
                <w:rFonts w:ascii="宋体" w:eastAsia="宋体" w:hAnsi="宋体" w:hint="eastAsia"/>
                <w:sz w:val="28"/>
                <w:szCs w:val="28"/>
              </w:rPr>
              <w:t>现在，先把b2分支跟踪远程b2分支，如图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。</w:t>
            </w:r>
            <w:r w:rsidR="00F84656">
              <w:rPr>
                <w:noProof/>
              </w:rPr>
              <w:lastRenderedPageBreak/>
              <w:drawing>
                <wp:inline distT="0" distB="0" distL="0" distR="0" wp14:anchorId="575DDB4D" wp14:editId="46B2EC11">
                  <wp:extent cx="4625741" cy="1653683"/>
                  <wp:effectExtent l="0" t="0" r="3810" b="3810"/>
                  <wp:docPr id="86182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823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1653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CA989" w14:textId="4780A2EB" w:rsidR="002E3F4A" w:rsidRDefault="0005478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然后为了练习，撤销对b2分支的远程跟踪，如图。</w:t>
            </w:r>
          </w:p>
          <w:p w14:paraId="3C5E4E45" w14:textId="44F0E0D7" w:rsidR="002E3F4A" w:rsidRDefault="0005478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7EE6B0D" wp14:editId="408DAE7C">
                  <wp:extent cx="4953429" cy="1524132"/>
                  <wp:effectExtent l="0" t="0" r="0" b="0"/>
                  <wp:docPr id="21220112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0112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429" cy="152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6E3A4" w14:textId="6B9D40B3" w:rsidR="00054780" w:rsidRDefault="0005478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接下来用b1同样练习一下，这次是推送的时候直接跟踪，加上-u即可。</w:t>
            </w:r>
          </w:p>
          <w:p w14:paraId="2492E8BA" w14:textId="1D892809" w:rsidR="002E3F4A" w:rsidRDefault="0005478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D1A60E" wp14:editId="52DC4592">
                  <wp:extent cx="5243014" cy="2682472"/>
                  <wp:effectExtent l="0" t="0" r="0" b="3810"/>
                  <wp:docPr id="145154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548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014" cy="268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86C43" w14:textId="46E1B967" w:rsidR="002E3F4A" w:rsidRDefault="0005478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然后删除远程的b1和b2分支如图。</w:t>
            </w:r>
          </w:p>
          <w:p w14:paraId="428A887D" w14:textId="7BE2B18F" w:rsidR="002E3F4A" w:rsidRDefault="0005478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9365E0" wp14:editId="3CB7E717">
                  <wp:extent cx="5273497" cy="2972058"/>
                  <wp:effectExtent l="0" t="0" r="3810" b="0"/>
                  <wp:docPr id="503746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7466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497" cy="297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7BA0B" w14:textId="153155A4" w:rsidR="00294261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再次在GitHub上查看，也是</w:t>
            </w:r>
            <w:r w:rsidR="00054780">
              <w:rPr>
                <w:rFonts w:ascii="宋体" w:eastAsia="宋体" w:hAnsi="宋体" w:hint="eastAsia"/>
                <w:sz w:val="28"/>
                <w:szCs w:val="28"/>
              </w:rPr>
              <w:t>删除了，只剩下main分支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62181F1F" w14:textId="5DD3B8CD" w:rsidR="00294261" w:rsidRDefault="0005478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65839A" wp14:editId="37767520">
                  <wp:extent cx="5274310" cy="2253615"/>
                  <wp:effectExtent l="0" t="0" r="2540" b="0"/>
                  <wp:docPr id="7307548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7548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F7E22" w14:textId="6A215F6F" w:rsidR="00A54C88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7.</w:t>
            </w:r>
            <w:r w:rsidR="00054780">
              <w:rPr>
                <w:rFonts w:ascii="宋体" w:eastAsia="宋体" w:hAnsi="宋体" w:hint="eastAsia"/>
                <w:sz w:val="28"/>
                <w:szCs w:val="28"/>
              </w:rPr>
              <w:t>最后删掉本地的b1和b2分支，先把b1改名为ved，再使用指令一次性删掉ved和b2。</w:t>
            </w:r>
            <w:r w:rsidR="00A54C88">
              <w:rPr>
                <w:rFonts w:ascii="宋体" w:eastAsia="宋体" w:hAnsi="宋体" w:hint="eastAsia"/>
                <w:sz w:val="28"/>
                <w:szCs w:val="28"/>
              </w:rPr>
              <w:t>如图，恢复到了最初的状态。</w:t>
            </w:r>
          </w:p>
          <w:p w14:paraId="502301F5" w14:textId="41142F88" w:rsidR="00294261" w:rsidRDefault="00A54C8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703A3D" wp14:editId="72771B16">
                  <wp:extent cx="4694327" cy="2491956"/>
                  <wp:effectExtent l="0" t="0" r="0" b="3810"/>
                  <wp:docPr id="7421602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602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327" cy="249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90F" w14:paraId="316005A9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8181C8A" w14:textId="3C15786D" w:rsidR="0071790F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六、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实验结论</w:t>
            </w:r>
          </w:p>
          <w:p w14:paraId="3B972B2C" w14:textId="4FCBCBAA" w:rsidR="0071790F" w:rsidRDefault="00814A79" w:rsidP="004E75DC">
            <w:pPr>
              <w:adjustRightInd w:val="0"/>
              <w:snapToGrid w:val="0"/>
              <w:spacing w:line="360" w:lineRule="auto"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814A79">
              <w:rPr>
                <w:rFonts w:ascii="宋体" w:eastAsia="宋体" w:hAnsi="宋体"/>
                <w:sz w:val="28"/>
                <w:szCs w:val="28"/>
              </w:rPr>
              <w:t>通过本次实验，掌握了Git分支的核心操作。首先设置了命令别名以提升效率。然后学习了git fetch如何仅更新远程分支信息而不影响工作区，以及如何通过rebase或pull同步远程更新。掌握了创建和切换分支的多种方式，理解了分支是轻量级的指针。成功将本地分支推送到远程仓库，并通过-u或git branch -u设置跟踪关系，从而简化后续推送命令。学会了删除远程分支（git push origin :branch）和本地分支（git branch -D），以及分支重命名。这些操作是多人协作开发中管理多个特性、修复版本的基础技能。分支管理使得并行开发、隔离实验性更改、代码审查成为可能，是Git强大功能的体现。</w:t>
            </w:r>
          </w:p>
        </w:tc>
      </w:tr>
    </w:tbl>
    <w:p w14:paraId="4BC5F398" w14:textId="77777777" w:rsidR="0071790F" w:rsidRDefault="0071790F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71790F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15F5" w14:textId="77777777" w:rsidR="00154E2B" w:rsidRDefault="00154E2B" w:rsidP="001E1F81">
      <w:pPr>
        <w:rPr>
          <w:rFonts w:hint="eastAsia"/>
        </w:rPr>
      </w:pPr>
      <w:r>
        <w:separator/>
      </w:r>
    </w:p>
  </w:endnote>
  <w:endnote w:type="continuationSeparator" w:id="0">
    <w:p w14:paraId="594D257D" w14:textId="77777777" w:rsidR="00154E2B" w:rsidRDefault="00154E2B" w:rsidP="001E1F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A45A" w14:textId="77777777" w:rsidR="001E1F81" w:rsidRDefault="001E1F8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DA14" w14:textId="77777777" w:rsidR="001E1F81" w:rsidRDefault="001E1F81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C804" w14:textId="77777777" w:rsidR="001E1F81" w:rsidRDefault="001E1F8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0B2FF" w14:textId="77777777" w:rsidR="00154E2B" w:rsidRDefault="00154E2B" w:rsidP="001E1F81">
      <w:pPr>
        <w:rPr>
          <w:rFonts w:hint="eastAsia"/>
        </w:rPr>
      </w:pPr>
      <w:r>
        <w:separator/>
      </w:r>
    </w:p>
  </w:footnote>
  <w:footnote w:type="continuationSeparator" w:id="0">
    <w:p w14:paraId="3455656A" w14:textId="77777777" w:rsidR="00154E2B" w:rsidRDefault="00154E2B" w:rsidP="001E1F8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1C4A" w14:textId="77777777" w:rsidR="001E1F81" w:rsidRDefault="001E1F8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D2F4" w14:textId="77777777" w:rsidR="001E1F81" w:rsidRDefault="001E1F8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C8C3" w14:textId="77777777" w:rsidR="001E1F81" w:rsidRDefault="001E1F8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8D6"/>
    <w:multiLevelType w:val="multilevel"/>
    <w:tmpl w:val="EB0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3F80"/>
    <w:multiLevelType w:val="multilevel"/>
    <w:tmpl w:val="C76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F5046"/>
    <w:multiLevelType w:val="multilevel"/>
    <w:tmpl w:val="8CE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1C05"/>
    <w:multiLevelType w:val="multilevel"/>
    <w:tmpl w:val="39F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7DF1"/>
    <w:multiLevelType w:val="multilevel"/>
    <w:tmpl w:val="A0F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F667E"/>
    <w:multiLevelType w:val="multilevel"/>
    <w:tmpl w:val="78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76C4"/>
    <w:multiLevelType w:val="multilevel"/>
    <w:tmpl w:val="387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86183"/>
    <w:multiLevelType w:val="multilevel"/>
    <w:tmpl w:val="530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2214A"/>
    <w:multiLevelType w:val="multilevel"/>
    <w:tmpl w:val="ADA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372B8"/>
    <w:multiLevelType w:val="multilevel"/>
    <w:tmpl w:val="89D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81E0D"/>
    <w:multiLevelType w:val="multilevel"/>
    <w:tmpl w:val="0B8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21B8A"/>
    <w:multiLevelType w:val="multilevel"/>
    <w:tmpl w:val="45C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E51AB"/>
    <w:multiLevelType w:val="multilevel"/>
    <w:tmpl w:val="92E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72D33"/>
    <w:multiLevelType w:val="multilevel"/>
    <w:tmpl w:val="83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770DE"/>
    <w:multiLevelType w:val="multilevel"/>
    <w:tmpl w:val="660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34598"/>
    <w:multiLevelType w:val="multilevel"/>
    <w:tmpl w:val="3B7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0620F"/>
    <w:multiLevelType w:val="multilevel"/>
    <w:tmpl w:val="503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C1E94"/>
    <w:multiLevelType w:val="multilevel"/>
    <w:tmpl w:val="7EF4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19" w15:restartNumberingAfterBreak="0">
    <w:nsid w:val="5D77652E"/>
    <w:multiLevelType w:val="multilevel"/>
    <w:tmpl w:val="BAD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F1374"/>
    <w:multiLevelType w:val="multilevel"/>
    <w:tmpl w:val="E814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FB59ED"/>
    <w:multiLevelType w:val="multilevel"/>
    <w:tmpl w:val="5F2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56C0F"/>
    <w:multiLevelType w:val="multilevel"/>
    <w:tmpl w:val="884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A3E52"/>
    <w:multiLevelType w:val="multilevel"/>
    <w:tmpl w:val="1D9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D17D0C"/>
    <w:multiLevelType w:val="multilevel"/>
    <w:tmpl w:val="FC2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16517">
    <w:abstractNumId w:val="18"/>
  </w:num>
  <w:num w:numId="2" w16cid:durableId="1023284049">
    <w:abstractNumId w:val="1"/>
  </w:num>
  <w:num w:numId="3" w16cid:durableId="1013340551">
    <w:abstractNumId w:val="20"/>
  </w:num>
  <w:num w:numId="4" w16cid:durableId="472672742">
    <w:abstractNumId w:val="16"/>
  </w:num>
  <w:num w:numId="5" w16cid:durableId="850334784">
    <w:abstractNumId w:val="8"/>
  </w:num>
  <w:num w:numId="6" w16cid:durableId="485820709">
    <w:abstractNumId w:val="21"/>
  </w:num>
  <w:num w:numId="7" w16cid:durableId="345644349">
    <w:abstractNumId w:val="11"/>
  </w:num>
  <w:num w:numId="8" w16cid:durableId="1436899518">
    <w:abstractNumId w:val="13"/>
  </w:num>
  <w:num w:numId="9" w16cid:durableId="355154124">
    <w:abstractNumId w:val="6"/>
  </w:num>
  <w:num w:numId="10" w16cid:durableId="345599365">
    <w:abstractNumId w:val="3"/>
  </w:num>
  <w:num w:numId="11" w16cid:durableId="501160493">
    <w:abstractNumId w:val="12"/>
  </w:num>
  <w:num w:numId="12" w16cid:durableId="1618678882">
    <w:abstractNumId w:val="23"/>
  </w:num>
  <w:num w:numId="13" w16cid:durableId="586620306">
    <w:abstractNumId w:val="15"/>
  </w:num>
  <w:num w:numId="14" w16cid:durableId="934170266">
    <w:abstractNumId w:val="22"/>
  </w:num>
  <w:num w:numId="15" w16cid:durableId="1214973019">
    <w:abstractNumId w:val="7"/>
  </w:num>
  <w:num w:numId="16" w16cid:durableId="1452702132">
    <w:abstractNumId w:val="10"/>
  </w:num>
  <w:num w:numId="17" w16cid:durableId="1711612860">
    <w:abstractNumId w:val="14"/>
  </w:num>
  <w:num w:numId="18" w16cid:durableId="2132478609">
    <w:abstractNumId w:val="4"/>
  </w:num>
  <w:num w:numId="19" w16cid:durableId="708335219">
    <w:abstractNumId w:val="19"/>
  </w:num>
  <w:num w:numId="20" w16cid:durableId="1251423348">
    <w:abstractNumId w:val="0"/>
  </w:num>
  <w:num w:numId="21" w16cid:durableId="863447952">
    <w:abstractNumId w:val="2"/>
  </w:num>
  <w:num w:numId="22" w16cid:durableId="1355620482">
    <w:abstractNumId w:val="5"/>
  </w:num>
  <w:num w:numId="23" w16cid:durableId="86119727">
    <w:abstractNumId w:val="17"/>
  </w:num>
  <w:num w:numId="24" w16cid:durableId="750545887">
    <w:abstractNumId w:val="24"/>
  </w:num>
  <w:num w:numId="25" w16cid:durableId="6947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54780"/>
    <w:rsid w:val="0006558A"/>
    <w:rsid w:val="00101B93"/>
    <w:rsid w:val="00154E2B"/>
    <w:rsid w:val="001E1F81"/>
    <w:rsid w:val="00294261"/>
    <w:rsid w:val="002E3F4A"/>
    <w:rsid w:val="00396E94"/>
    <w:rsid w:val="003A623F"/>
    <w:rsid w:val="003F4928"/>
    <w:rsid w:val="00407B6A"/>
    <w:rsid w:val="0047501E"/>
    <w:rsid w:val="00475BBD"/>
    <w:rsid w:val="004D7711"/>
    <w:rsid w:val="004E75DC"/>
    <w:rsid w:val="005345D9"/>
    <w:rsid w:val="00561608"/>
    <w:rsid w:val="00586B7D"/>
    <w:rsid w:val="0066095C"/>
    <w:rsid w:val="00674C95"/>
    <w:rsid w:val="006915FA"/>
    <w:rsid w:val="006B0E4C"/>
    <w:rsid w:val="006B415E"/>
    <w:rsid w:val="006E27FA"/>
    <w:rsid w:val="0071790F"/>
    <w:rsid w:val="007260BF"/>
    <w:rsid w:val="0074647B"/>
    <w:rsid w:val="007B7287"/>
    <w:rsid w:val="007F47ED"/>
    <w:rsid w:val="00814A79"/>
    <w:rsid w:val="00841261"/>
    <w:rsid w:val="009278F1"/>
    <w:rsid w:val="009C5BF3"/>
    <w:rsid w:val="009F75ED"/>
    <w:rsid w:val="00A16C01"/>
    <w:rsid w:val="00A54C88"/>
    <w:rsid w:val="00A7252D"/>
    <w:rsid w:val="00AF29B8"/>
    <w:rsid w:val="00B424C6"/>
    <w:rsid w:val="00C11F1E"/>
    <w:rsid w:val="00C27E41"/>
    <w:rsid w:val="00C33CB4"/>
    <w:rsid w:val="00C347D3"/>
    <w:rsid w:val="00C37F13"/>
    <w:rsid w:val="00C43783"/>
    <w:rsid w:val="00D07E9B"/>
    <w:rsid w:val="00D72C98"/>
    <w:rsid w:val="00DA2AB4"/>
    <w:rsid w:val="00E01945"/>
    <w:rsid w:val="00E0377C"/>
    <w:rsid w:val="00E77B3F"/>
    <w:rsid w:val="00EE5668"/>
    <w:rsid w:val="00F171B1"/>
    <w:rsid w:val="00F22E67"/>
    <w:rsid w:val="00F256D4"/>
    <w:rsid w:val="00F84656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85D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9278F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标题 4 字符"/>
    <w:basedOn w:val="a0"/>
    <w:link w:val="4"/>
    <w:uiPriority w:val="9"/>
    <w:rsid w:val="009278F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3">
    <w:name w:val="Unresolved Mention"/>
    <w:basedOn w:val="a0"/>
    <w:uiPriority w:val="99"/>
    <w:semiHidden/>
    <w:unhideWhenUsed/>
    <w:rsid w:val="009278F1"/>
    <w:rPr>
      <w:color w:val="605E5C"/>
      <w:shd w:val="clear" w:color="auto" w:fill="E1DFDD"/>
    </w:rPr>
  </w:style>
  <w:style w:type="paragraph" w:styleId="HTML2">
    <w:name w:val="HTML Preformatted"/>
    <w:basedOn w:val="a"/>
    <w:link w:val="HTML3"/>
    <w:uiPriority w:val="99"/>
    <w:semiHidden/>
    <w:unhideWhenUsed/>
    <w:rsid w:val="004E75DC"/>
    <w:rPr>
      <w:rFonts w:ascii="Courier New" w:hAnsi="Courier New" w:cs="Courier New"/>
      <w:sz w:val="20"/>
      <w:szCs w:val="20"/>
    </w:rPr>
  </w:style>
  <w:style w:type="character" w:customStyle="1" w:styleId="HTML3">
    <w:name w:val="HTML 预设格式 字符"/>
    <w:basedOn w:val="a0"/>
    <w:link w:val="HTML2"/>
    <w:uiPriority w:val="99"/>
    <w:semiHidden/>
    <w:rsid w:val="004E75DC"/>
    <w:rPr>
      <w:rFonts w:ascii="Courier New" w:eastAsia="华文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357211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173873"/>
    <w:rsid w:val="00217647"/>
    <w:rsid w:val="00306E2D"/>
    <w:rsid w:val="00357211"/>
    <w:rsid w:val="003A623F"/>
    <w:rsid w:val="00636A1F"/>
    <w:rsid w:val="006B415E"/>
    <w:rsid w:val="007B3F07"/>
    <w:rsid w:val="00A7252D"/>
    <w:rsid w:val="00C37F13"/>
    <w:rsid w:val="00D07E9B"/>
    <w:rsid w:val="00D90303"/>
    <w:rsid w:val="00D9735B"/>
    <w:rsid w:val="00E45DE8"/>
    <w:rsid w:val="00F171B1"/>
    <w:rsid w:val="00F6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2026-05-08T00:00:00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11</Pages>
  <Words>1227</Words>
  <Characters>1804</Characters>
  <Application>Microsoft Office Word</Application>
  <DocSecurity>0</DocSecurity>
  <Lines>94</Lines>
  <Paragraphs>89</Paragraphs>
  <ScaleCrop>false</ScaleCrop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2026-05-18T11:47:00Z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