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</w:t>
          </w:r>
          <w:bookmarkStart w:id="0" w:name="_GoBack"/>
          <w:bookmarkEnd w:id="0"/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4" w:hRule="atLeast"/>
        </w:trPr>
        <w:tc>
          <w:tcPr>
            <w:tcW w:w="816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1B339D3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 Git 与 GitHub 的起源、发展及核心作用，掌握分布式版本控制系统的基础概念。</w:t>
            </w:r>
          </w:p>
          <w:p w14:paraId="29C9DE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熟练掌握 GitHub 平台的基础操作，包括注册登录、创建远程仓库。</w:t>
            </w:r>
          </w:p>
          <w:p w14:paraId="26C0D99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软件的安装方法，完成本地与 GitHub 的 SSH 密钥关联授权配置。</w:t>
            </w:r>
          </w:p>
          <w:p w14:paraId="016419BB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学会使用 Git 命令克隆远程仓库、管理本地仓库，理解版本控制的基本流程。</w:t>
            </w:r>
          </w:p>
          <w:p w14:paraId="7F3CB33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基础配置与常用命令，能够独立完成本地仓库与远程仓库的关联及基础交互操作。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816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8160" w:type="dxa"/>
          </w:tcPr>
          <w:p w14:paraId="31437C2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18429FC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与 GitHub 核心原理Git 是由 Linus 开发的开源分布式版本控制系统，可高效管理项目代码的版本迭代、修改记录与多人协作；GitHub 是基于 Git 的免费代码托管平台，作为远程服务器存储项目仓库，支持代码托管、版本回溯、团队协作等功能，是全球主流的代码管理与开发协作平台。</w:t>
            </w:r>
          </w:p>
          <w:p w14:paraId="702484B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</w:p>
          <w:p w14:paraId="0F8739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SSH 密钥授权原理GitHub 自 2021 年起禁用账号密码登录，需通过 SSH 密钥实现安全授权。SSH 密钥包含公钥与私钥，私钥留存本地、公钥上传至 GitHub，通过非对称加密算法验证身份，实现免密码、高速的本地与远程仓库交互，保障数据传输安全。</w:t>
            </w:r>
          </w:p>
          <w:p w14:paraId="655CD2DE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版本控制核心逻辑:</w:t>
            </w:r>
          </w:p>
          <w:p w14:paraId="03FAFDB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远程仓库：GitHub 上创建的项目仓库，存储代码与版本记录，作为协作与备份中心。</w:t>
            </w:r>
          </w:p>
          <w:p w14:paraId="31D2F11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本地仓库：通过git clone从远程仓库克隆到本地的目录，包含.git隐藏目录，存储完整版本控制信息。</w:t>
            </w:r>
          </w:p>
          <w:p w14:paraId="4242AE6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基础流程：本地修改文件→添加到暂存区→提交生成版本→推送至远程仓库，实现本地与远程代码同步；支持版本记录查询、错误版本回滚等操作。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79F366F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（一）Git 与 GitHub 背景认知</w:t>
            </w:r>
          </w:p>
          <w:p w14:paraId="7E0ABBD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了解 Git 由 Linus 于 2005 年开发、GitHub 于 2008 年上线的发展历程，明确两者在版本控制与代码托管中的分工，熟悉实验整体操作流程。</w:t>
            </w:r>
          </w:p>
          <w:p w14:paraId="7D38084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（二）GitHub 远程仓库创建</w:t>
            </w:r>
          </w:p>
          <w:p w14:paraId="346777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打开浏览器访问 GitHub 官网，完成个人账户注册并登录。</w:t>
            </w:r>
          </w:p>
          <w:p w14:paraId="6838BC6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点击主页右上角 “New repository”，进入仓库创建页面。</w:t>
            </w:r>
          </w:p>
          <w:p w14:paraId="16CE781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填写仓库名称、描述，选择仓库类型（Public），勾选 “Initialize this repository with a README”，其余选项默认，点击 “Create repository” 完成创建。</w:t>
            </w:r>
          </w:p>
          <w:p w14:paraId="33ADF05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03B64AB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（三）Git 软件安装</w:t>
            </w:r>
          </w:p>
          <w:p w14:paraId="4D5466D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访问 Git 官网（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/>
                <w:sz w:val="28"/>
                <w:szCs w:val="28"/>
              </w:rPr>
              <w:instrText xml:space="preserve"> HYPERLINK "https://git-scm.com/" \t "_blank" </w:instrText>
            </w:r>
            <w:r>
              <w:rPr>
                <w:rFonts w:hint="eastAsia" w:ascii="宋体" w:hAnsi="宋体" w:eastAsia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/>
                <w:sz w:val="28"/>
                <w:szCs w:val="28"/>
              </w:rPr>
              <w:t>https://git-scm.com/</w:t>
            </w:r>
            <w:r>
              <w:rPr>
                <w:rFonts w:hint="eastAsia" w:ascii="宋体" w:hAnsi="宋体" w:eastAsia="宋体"/>
                <w:sz w:val="28"/>
                <w:szCs w:val="28"/>
              </w:rPr>
              <w:fldChar w:fldCharType="end"/>
            </w:r>
            <w:r>
              <w:rPr>
                <w:rFonts w:hint="eastAsia" w:ascii="宋体" w:hAnsi="宋体" w:eastAsia="宋体"/>
                <w:sz w:val="28"/>
                <w:szCs w:val="28"/>
              </w:rPr>
              <w:t>），根据操作系统选择对应版本：</w:t>
            </w:r>
          </w:p>
          <w:p w14:paraId="6B00690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Windows：下载 Git for Windows 客户端，网络异常时使用华为云镜像站下载。</w:t>
            </w:r>
          </w:p>
          <w:p w14:paraId="599D92E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Mac：安装 git-osx-installer 版本。</w:t>
            </w:r>
          </w:p>
          <w:p w14:paraId="7D024E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Linux（Debian 系列）：终端执行命令sudo apt-get install git。</w:t>
            </w:r>
          </w:p>
          <w:p w14:paraId="3E075C0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完成安装后，打开终端验证安装成功。</w:t>
            </w:r>
          </w:p>
          <w:p w14:paraId="40097AC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（四）SSH 密钥关联授权</w:t>
            </w:r>
          </w:p>
          <w:p w14:paraId="5721BAE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终端执行命令生成 SSH 密钥：ssh-keygen -t ed25519 -C "注册GitHub的邮箱"，全程按回车，密钥默认存储在~/.ssh/目录下。</w:t>
            </w:r>
          </w:p>
          <w:p w14:paraId="6B7F1A4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查看并复制公钥内容：终端执行cat ~/.ssh/id_ed25519.pub，复制全部输出内容。</w:t>
            </w:r>
          </w:p>
          <w:p w14:paraId="1F3B8A1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网页端添加公钥：进入个人设置→SSH and GPG keys→New SSH key，填写标题，粘贴公钥内容，点击 “Add SSH key” 完成授权。</w:t>
            </w:r>
          </w:p>
          <w:p w14:paraId="69261E8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（五）克隆远程仓库到本地</w:t>
            </w:r>
          </w:p>
          <w:p w14:paraId="615C8F5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 GitHub 新建仓库主页，点击绿色 “Code” 按钮，选择 “SSH” 模式，复制仓库 SSH 地址。</w:t>
            </w:r>
          </w:p>
          <w:p w14:paraId="5AC3460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终端执行克隆命令：git clone 复制的SSH仓库地址，首次连接输入 “yes” 确认，等待克隆完成。</w:t>
            </w:r>
          </w:p>
          <w:p w14:paraId="757EB7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进入本地仓库目录（cd 仓库名称），查看目录文件，确认.git隐藏目录存在，执行git remote -v，验证本地仓库与远程仓库关联成功。</w:t>
            </w:r>
          </w:p>
          <w:p w14:paraId="5115E92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六）Git 基础配置与常用命令练习</w:t>
            </w:r>
          </w:p>
          <w:p w14:paraId="135C786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 Git 个人信息（仅首次配置）：</w:t>
            </w:r>
          </w:p>
          <w:p w14:paraId="2813B20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user.name "GitHub用户名"</w:t>
            </w:r>
          </w:p>
          <w:p w14:paraId="6E3380F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user.email "GitHub注册邮箱"</w:t>
            </w:r>
          </w:p>
          <w:p w14:paraId="2EE5574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基础命令练习：</w:t>
            </w:r>
          </w:p>
          <w:p w14:paraId="4241A6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查看仓库状态：git status</w:t>
            </w:r>
          </w:p>
          <w:p w14:paraId="5E4760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添加文件到暂存区：git add 文件名 或 git add .</w:t>
            </w:r>
          </w:p>
          <w:p w14:paraId="5D0CD31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提交版本：git commit -m "版本描述"</w:t>
            </w:r>
          </w:p>
          <w:p w14:paraId="36C6450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查看版本记录：git log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远程推送：git push origin main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6" w:hRule="atLeast"/>
        </w:trPr>
        <w:tc>
          <w:tcPr>
            <w:tcW w:w="816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5F4EBF9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（一）仓库创建数据</w:t>
            </w:r>
          </w:p>
          <w:p w14:paraId="1C9BBB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成功创建 1 个 GitHub 远程仓库，仓库名称自定义，类型为 Public，初始化生成 README.md 文件，仓库默认分支为 main，创建后可正常访问仓库主页及文件内容。</w:t>
            </w:r>
          </w:p>
          <w:p w14:paraId="37B73AB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（二）Git 安装验证</w:t>
            </w:r>
          </w:p>
          <w:p w14:paraId="73B2CD9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Windows 系统：安装 Git 2.20.1 版本，终端输入git --version，显示对应版本号，安装成功。</w:t>
            </w:r>
          </w:p>
          <w:p w14:paraId="47D6EA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Linux 系统：执行安装命令后，终端验证 Git 版本，安装无报错，可正常使用。</w:t>
            </w:r>
          </w:p>
          <w:p w14:paraId="6AF50DE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（三）SSH 密钥配置结果</w:t>
            </w:r>
          </w:p>
          <w:p w14:paraId="365B4B4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密钥生成：成功生成 ed25519 类型 SSH 公私钥，私钥路径~/.ssh/id_ed25519，公钥路径~/.ssh/id_ed25519.pub。</w:t>
            </w:r>
          </w:p>
          <w:p w14:paraId="691719B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授权验证：GitHub 网页端成功添加公钥，无格式错误提示，授权状态正常。</w:t>
            </w:r>
          </w:p>
          <w:p w14:paraId="6C075E6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（四）仓库克隆与关联数据</w:t>
            </w:r>
          </w:p>
          <w:p w14:paraId="14B9670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克隆结果：执行git clone命令后，终端显示 “正克隆到‘仓库名’”，完成 7 个对象接收，无报错，本地仓库目录创建成功。</w:t>
            </w:r>
          </w:p>
          <w:p w14:paraId="50F99AC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关联验证：执行git remote -v，输出远程仓库别名 origin 及对应 SSH 地址，本地与远程仓库关联成功。</w:t>
            </w:r>
          </w:p>
          <w:p w14:paraId="1D1A384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（五）实验现象分析</w:t>
            </w:r>
          </w:p>
          <w:p w14:paraId="068AFA7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无 SSH 授权时，使用 HTTPS 地址克隆仓库，需输入账号密码；配置 SSH 密钥后，SSH 地址克隆免密，传输速度更快，验证 SSH 授权的安全与高效特性。</w:t>
            </w:r>
          </w:p>
          <w:p w14:paraId="0727590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本地仓库.git目录删除后，版本控制功能失效，说明该目录是 Git 版本控制的核心，存储全部版本信息。</w:t>
            </w:r>
          </w:p>
          <w:p w14:paraId="6AB0870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远程仓库默认别名为 origin，本地仓库可关联多个远程仓库，通过别名区分，满足多仓库协作需求。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28EEB77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Git 是高效的分布式版本控制系统，GitHub 是主流的远程代码托管平台，两者结合可实现项目代码的版本管理、远程存储与团队协作，是软件开发的核心工具。</w:t>
            </w:r>
          </w:p>
          <w:p w14:paraId="225260A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完成了 GitHub 仓库创建、Git 安装、SSH 密钥授权、远程仓库克隆等核心操作，熟练掌握 Git 基础命令，理解版本控制的完整流程，具备独立管理本地与远程仓库的能力。</w:t>
            </w:r>
          </w:p>
          <w:p w14:paraId="5109FA0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SSH 密钥授权是本地与 GitHub 安全交互的关键，实现免密、高速传输，保障代码推送与拉取的安全性，是现代代码协作的必要配置。</w:t>
            </w:r>
          </w:p>
          <w:p w14:paraId="03CBD97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本地仓库与远程仓库通过别名关联，可灵活管理多个远程仓库，支持代码同步、版本回溯、错误修复等操作，为后续多人协作开发奠定基础。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8FB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 w14:paraId="35AA9D9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C517539"/>
    <w:rsid w:val="17DC1E0D"/>
    <w:rsid w:val="238D463C"/>
    <w:rsid w:val="24754853"/>
    <w:rsid w:val="2D4429C6"/>
    <w:rsid w:val="2D85339A"/>
    <w:rsid w:val="2E2C6D38"/>
    <w:rsid w:val="3570020D"/>
    <w:rsid w:val="3613585B"/>
    <w:rsid w:val="3BA7296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7</Pages>
  <Words>2064</Words>
  <Characters>2747</Characters>
  <Lines>30</Lines>
  <Paragraphs>8</Paragraphs>
  <TotalTime>22</TotalTime>
  <ScaleCrop>false</ScaleCrop>
  <LinksUpToDate>false</LinksUpToDate>
  <CharactersWithSpaces>2955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2026-05-17T08:36:26Z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