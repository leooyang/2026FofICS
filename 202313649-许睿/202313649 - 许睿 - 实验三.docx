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Git分支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第10</w:t>
          </w:r>
          <w:bookmarkStart w:id="0" w:name="_GoBack"/>
          <w:bookmarkEnd w:id="0"/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周，星期五第5~8节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专业班级：自动化2303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实验人姓名：许睿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ab/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实验人学号：202313649</w:t>
          </w:r>
        </w:p>
        <w:p w14:paraId="7D5FB71F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7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 w:cstheme="minorBidi"/>
                                        <w:color w:val="4472C4" w:themeColor="accent1"/>
                                        <w:sz w:val="24"/>
                                        <w:szCs w:val="24"/>
                                        <w:lang w:val="en-US" w:eastAsia="zh-CN" w:bidi="ar-SA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2026-5-17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7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 w:cstheme="minorBidi"/>
                                  <w:color w:val="4472C4" w:themeColor="accent1"/>
                                  <w:sz w:val="24"/>
                                  <w:szCs w:val="24"/>
                                  <w:lang w:val="en-US" w:eastAsia="zh-CN" w:bidi="ar-SA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2026-5-17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4" w:hRule="atLeast"/>
        </w:trPr>
        <w:tc>
          <w:tcPr>
            <w:tcW w:w="8160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5F4F5D2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 Git 命令别名的配置方法，简化高频命令输入，提升操作效率。</w:t>
            </w:r>
          </w:p>
          <w:p w14:paraId="3FA6013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理解git fetch与git pull的区别，学会刷新本地远程分支信息并同步远程更新。</w:t>
            </w:r>
          </w:p>
          <w:p w14:paraId="64D2D2E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熟练掌握本地分支的创建、切换、推送、跟踪、更名与删除操作。</w:t>
            </w:r>
          </w:p>
          <w:p w14:paraId="5106B77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理解分支在项目开发与多人协作中的作用，掌握多分支并行开发的基本流程。</w:t>
            </w:r>
          </w:p>
          <w:p w14:paraId="6FF5118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掌握远程分支的推送、关联与删除方法，具备独立管理本地与远程分支的能力。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</w:trPr>
        <w:tc>
          <w:tcPr>
            <w:tcW w:w="8160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07228AD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硬件设备：计算机（Windows系统）</w:t>
            </w:r>
          </w:p>
          <w:p w14:paraId="16E811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软件平台：</w:t>
            </w:r>
          </w:p>
          <w:p w14:paraId="5718CB3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软件（Windows 版）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网页平台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8" w:hRule="atLeast"/>
        </w:trPr>
        <w:tc>
          <w:tcPr>
            <w:tcW w:w="8160" w:type="dxa"/>
          </w:tcPr>
          <w:p w14:paraId="05FFA4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</w:t>
            </w:r>
          </w:p>
          <w:p w14:paraId="4625924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Git 命令别名原理通过git config --global alias.别名 原命令自定义命令别名，别名与原命令等效，简化高频操作输入，别名配置保存在.gitconfig文件中。</w:t>
            </w:r>
          </w:p>
          <w:p w14:paraId="6327583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分支同步原理</w:t>
            </w:r>
          </w:p>
          <w:p w14:paraId="7E21678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fetch：仅拉取远程分支信息到本地，不合并代码，安全刷新本地远程分支记录。</w:t>
            </w:r>
          </w:p>
          <w:p w14:paraId="675E4A4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pull：拉取远程分支信息并自动合并到本地当前分支，等效于fetch + merge。</w:t>
            </w:r>
          </w:p>
          <w:p w14:paraId="12BDFF3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rebase：将本地提交基于远程最新提交重建，保持提交历史线性化，避免分叉。</w:t>
            </w:r>
          </w:p>
          <w:p w14:paraId="248B19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分支管理原理</w:t>
            </w:r>
          </w:p>
          <w:p w14:paraId="4A08C07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分支本质是提交记录的指针，创建新分支即创建新指针，不复制代码，高效支持并行开发。</w:t>
            </w:r>
          </w:p>
          <w:p w14:paraId="7A5D07F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本地分支需跟踪远程同名分支（-u关联），关联后可直接用git push推送，无需指定远程分支。</w:t>
            </w:r>
          </w:p>
          <w:p w14:paraId="00F967A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远程分支删除后，本地远程分支记录失效，本地分支可独立存在，需手动删除无用本地分支。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0A71AED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（一）Git 命令别名配置</w:t>
            </w:r>
          </w:p>
          <w:p w14:paraId="3BAF8C0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配置高频命令别名：</w:t>
            </w:r>
          </w:p>
          <w:p w14:paraId="4B17D7E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alias.st status</w:t>
            </w:r>
          </w:p>
          <w:p w14:paraId="3A1B2E5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alias.br 'branch -avv'</w:t>
            </w:r>
          </w:p>
          <w:p w14:paraId="4FCE3DB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alias.com 'commit -m'</w:t>
            </w:r>
          </w:p>
          <w:p w14:paraId="6F322ED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config --global alias.ch checkout</w:t>
            </w:r>
          </w:p>
          <w:p w14:paraId="55B559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查看配置文件：</w:t>
            </w:r>
          </w:p>
          <w:p w14:paraId="1E98F81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cat -n ~/.gitconfiggit config -l</w:t>
            </w:r>
          </w:p>
          <w:p w14:paraId="3C84452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验证别名有效性：</w:t>
            </w:r>
          </w:p>
          <w:p w14:paraId="1FA60F2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stgit br</w:t>
            </w:r>
          </w:p>
          <w:p w14:paraId="6679E62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（二）git fetch刷新远程分支信息</w:t>
            </w:r>
          </w:p>
          <w:p w14:paraId="032A67F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网页端修改one.txt，新增提交，更新远程master分支。</w:t>
            </w:r>
          </w:p>
          <w:p w14:paraId="0E6A4FB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本地终端刷新远程分支信息：</w:t>
            </w:r>
          </w:p>
          <w:p w14:paraId="261E9C0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fetch</w:t>
            </w:r>
          </w:p>
          <w:p w14:paraId="7E68FD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查看分支信息，确认本地master落后远程 1 个提交：</w:t>
            </w:r>
          </w:p>
          <w:p w14:paraId="0C68E1B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</w:t>
            </w:r>
          </w:p>
          <w:p w14:paraId="527FAF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同步远程最新代码到本地：</w:t>
            </w:r>
          </w:p>
          <w:p w14:paraId="7361E89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pull# 或git rebase origin/master</w:t>
            </w:r>
          </w:p>
          <w:p w14:paraId="7939E7B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（三）本地分支创建与切换</w:t>
            </w:r>
          </w:p>
          <w:p w14:paraId="0C3E87F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查看当前分支状态：</w:t>
            </w:r>
          </w:p>
          <w:p w14:paraId="2301AB1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</w:t>
            </w:r>
          </w:p>
          <w:p w14:paraId="72473B5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创建dev分支（不切换）：</w:t>
            </w:r>
          </w:p>
          <w:p w14:paraId="71C0767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dev</w:t>
            </w:r>
          </w:p>
          <w:p w14:paraId="26C231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切换到dev分支：</w:t>
            </w:r>
          </w:p>
          <w:p w14:paraId="2DD69CB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ch dev</w:t>
            </w:r>
          </w:p>
          <w:p w14:paraId="6098149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创建并切换到dev1分支：</w:t>
            </w:r>
          </w:p>
          <w:p w14:paraId="232265C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ch -b dev1</w:t>
            </w:r>
          </w:p>
          <w:p w14:paraId="0292DE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（四）分支开发、提交与推送到远程</w:t>
            </w:r>
          </w:p>
          <w:p w14:paraId="107BDD1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在dev1分支新建功能文件：</w:t>
            </w:r>
          </w:p>
          <w:p w14:paraId="3B30D29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echo '新功能测试~~' &gt; new_func1</w:t>
            </w:r>
          </w:p>
          <w:p w14:paraId="1F1F082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提交修改到本地分支：</w:t>
            </w:r>
          </w:p>
          <w:p w14:paraId="0795AF7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add .git com '新功能测试~~'</w:t>
            </w:r>
          </w:p>
          <w:p w14:paraId="6320C91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推送本地dev1分支到远程仓库：</w:t>
            </w:r>
          </w:p>
          <w:p w14:paraId="5E338EC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origin dev1</w:t>
            </w:r>
          </w:p>
          <w:p w14:paraId="7CE6967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关联本地分支与远程同名分支：</w:t>
            </w:r>
          </w:p>
          <w:p w14:paraId="7286687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-u origin/dev1</w:t>
            </w:r>
          </w:p>
          <w:p w14:paraId="5A30963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推送dev分支并自动关联远程：</w:t>
            </w:r>
          </w:p>
          <w:p w14:paraId="1535F45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-u origin dev</w:t>
            </w:r>
          </w:p>
          <w:p w14:paraId="5CAF552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（五）远程分支与本地分支删除</w:t>
            </w:r>
          </w:p>
          <w:p w14:paraId="3B19019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删除远程分支：</w:t>
            </w:r>
          </w:p>
          <w:p w14:paraId="255DEAA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push origin --delete devgit push origin --delete dev1</w:t>
            </w:r>
          </w:p>
          <w:p w14:paraId="17F21E5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刷新本地远程分支信息：</w:t>
            </w:r>
          </w:p>
          <w:p w14:paraId="6F47CE6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fetch</w:t>
            </w:r>
          </w:p>
          <w:p w14:paraId="71ACD67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切换到master分支：</w:t>
            </w:r>
          </w:p>
          <w:p w14:paraId="08FEE30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ch master</w:t>
            </w:r>
          </w:p>
          <w:p w14:paraId="4B60E50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本地分支更名：</w:t>
            </w:r>
          </w:p>
          <w:p w14:paraId="6396CC3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-m dev ved</w:t>
            </w:r>
          </w:p>
          <w:p w14:paraId="21F0EF8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删除无用本地分支：</w:t>
            </w:r>
          </w:p>
          <w:p w14:paraId="697FF0A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 branch -D ved dev1</w:t>
            </w:r>
          </w:p>
          <w:p w14:paraId="5FB61A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6" w:hRule="atLeast"/>
        </w:trPr>
        <w:tc>
          <w:tcPr>
            <w:tcW w:w="8160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185D316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（一）别名配置数据</w:t>
            </w:r>
          </w:p>
          <w:p w14:paraId="3A83C18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成功配置 4 个别名：st=status、br=branch -avv、com=commit -m、ch=checkout，配置文件正确写入，别名执行结果与原命令一致，简化操作有效。</w:t>
            </w:r>
          </w:p>
          <w:p w14:paraId="34EE80B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（二）分支同步数据</w:t>
            </w:r>
          </w:p>
          <w:p w14:paraId="758FD9D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远程master新增提交后，本地fetch成功拉取远程更新记录，本地master版本号落后远程1个提交。</w:t>
            </w:r>
          </w:p>
          <w:p w14:paraId="7AD8F50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pull/rebase后，本地master与远程master版本号一致，提交记录同步，无代码冲突。</w:t>
            </w:r>
          </w:p>
          <w:p w14:paraId="0B4AC31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（三）分支创建与开发数据</w:t>
            </w:r>
          </w:p>
          <w:p w14:paraId="0190DA4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创建dev、dev1分支，初始版本号与master一致（4343d64），分支指针独立，不影响主分支。</w:t>
            </w:r>
          </w:p>
          <w:p w14:paraId="6DD25C3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dev1分支新增文件并提交，生成新版本7c1a41c，提交信息为 “新功能测试～～”，本地分支领先远程。</w:t>
            </w:r>
          </w:p>
          <w:p w14:paraId="2F08EF2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推送dev1到远程后，GitHub 仓库新增dev1分支，提交记录与本地一致，关联后可直接git push推送。</w:t>
            </w:r>
          </w:p>
          <w:p w14:paraId="3718E6C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（四）分支删除数据</w:t>
            </w:r>
          </w:p>
          <w:p w14:paraId="401FB4D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删除远程dev、dev1分支后，GitHub 仓库仅保留master分支，本地fetch后远程分支记录失效。</w:t>
            </w:r>
          </w:p>
          <w:p w14:paraId="7930DF0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本地分支更名dev→ved成功，删除ved、dev1分支后，本地仅保留master分支，分支清理完成。</w:t>
            </w:r>
          </w:p>
          <w:p w14:paraId="5832DC1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（五）实验现象分析</w:t>
            </w:r>
          </w:p>
          <w:p w14:paraId="20AB67E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别名简化高频操作，大幅提升效率，配置一次永久生效，适合日常开发。</w:t>
            </w:r>
          </w:p>
          <w:p w14:paraId="2ECD049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fetch安全不合并，适合多人协作时查看远程更新；pull自动合并，快速同步代码，需注意冲突处理。</w:t>
            </w:r>
          </w:p>
          <w:p w14:paraId="4907C07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分支并行开发互不干扰，功能开发在独立分支完成，测试通过后合并到主分支，保障主分支稳定性。</w:t>
            </w:r>
          </w:p>
          <w:p w14:paraId="2C3D67A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本地分支关联远程后，简化推送流程，减少命令输入；远程分支删除后需手动清理本地无用分支，避免冗余。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</w:trPr>
        <w:tc>
          <w:tcPr>
            <w:tcW w:w="8160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37C16C3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成功配置 Git 命令别名，掌握简化高频操作的方法，提升 Git 使用效率，理解别名配置原理与文件存储位置。</w:t>
            </w:r>
          </w:p>
          <w:p w14:paraId="3448220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掌握git fetch、git pull、git rebase命令用法，明确分支同步逻辑，能安全、高效地同步本地与远程分支信息。</w:t>
            </w:r>
          </w:p>
          <w:p w14:paraId="3A257DA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熟练掌握本地分支的创建、切换、提交、推送、关联、更名与删除全流程操作，理解分支指针的本质与并行开发优势。</w:t>
            </w:r>
          </w:p>
          <w:p w14:paraId="20F11E22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掌握远程分支的推送、关联与删除方法，能独立管理本地与远程分支，保障多分支开发与协作的规范性。</w:t>
            </w:r>
          </w:p>
          <w:p w14:paraId="584F5C7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分支是 Git 核心功能，合理使用分支可实现功能隔离、并行开发、版本管理，为团队协作与项目迭代提供高效支撑。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宋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25495B"/>
    <w:rsid w:val="02460F61"/>
    <w:rsid w:val="08EE5E26"/>
    <w:rsid w:val="0C517539"/>
    <w:rsid w:val="17DC1E0D"/>
    <w:rsid w:val="238D463C"/>
    <w:rsid w:val="24754853"/>
    <w:rsid w:val="2C9912E7"/>
    <w:rsid w:val="2D85339A"/>
    <w:rsid w:val="2E2C6D38"/>
    <w:rsid w:val="3613585B"/>
    <w:rsid w:val="3BA7296B"/>
    <w:rsid w:val="3D53066D"/>
    <w:rsid w:val="3F00274D"/>
    <w:rsid w:val="40204729"/>
    <w:rsid w:val="53B716F1"/>
    <w:rsid w:val="61B213B1"/>
    <w:rsid w:val="68872715"/>
    <w:rsid w:val="70CD1145"/>
    <w:rsid w:val="71EC61A6"/>
    <w:rsid w:val="76B71709"/>
    <w:rsid w:val="7E43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qFormat="1"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3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5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7</Pages>
  <Words>1759</Words>
  <Characters>2446</Characters>
  <Lines>30</Lines>
  <Paragraphs>8</Paragraphs>
  <TotalTime>11</TotalTime>
  <ScaleCrop>false</ScaleCrop>
  <LinksUpToDate>false</LinksUpToDate>
  <CharactersWithSpaces>2576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2026-05-17T08:36:48Z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eyJoZGlkIjoiODU0ZTljNDQ1YWY1ODQ2M2U2YTRmYWI1MzRjODAxYjAiLCJ1c2VySWQiOiIxNTg0MjEyMDE0In0=</vt:lpwstr>
  </property>
</Properties>
</file>