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 tag 和 GitHub releases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专业班级：自动化2303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实验人姓名：许睿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实验人学号：202313649</w:t>
          </w:r>
        </w:p>
        <w:p w14:paraId="7D5FB71F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7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7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0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8140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F6A8B1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理解 Git 标签（tag）的概念、作用及其与分支、提交的关系。</w:t>
            </w:r>
          </w:p>
          <w:p w14:paraId="39563EC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熟练掌握本地标签的创建、查看、删除、推送、远程删除操作。</w:t>
            </w:r>
          </w:p>
          <w:p w14:paraId="3B7A2E1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掌握基于标签签出版本、创建分支的方法。</w:t>
            </w:r>
          </w:p>
          <w:p w14:paraId="7383A9F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了解 GitHub releases 功能，理解其与 Git tag 的区别与联系。</w:t>
            </w:r>
          </w:p>
          <w:p w14:paraId="59A58DD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学会使用标签管理项目版本，为项目发布与版本回溯提供支持。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40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07228AD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硬件设备：计算机（Windows系统）</w:t>
            </w:r>
          </w:p>
          <w:p w14:paraId="16E8115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软件平台：</w:t>
            </w:r>
          </w:p>
          <w:p w14:paraId="5718CB3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软件（Windows 版）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网页平台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8140" w:type="dxa"/>
          </w:tcPr>
          <w:p w14:paraId="05FFA47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69161D2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标签原理</w:t>
            </w:r>
          </w:p>
          <w:p w14:paraId="0F5A5EF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标签是对特定提交的引用，用于标记版本（如 v1.0），独立于分支，不随分支移动。</w:t>
            </w:r>
          </w:p>
          <w:p w14:paraId="12B74B3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标签分轻量标签与附注标签，实验使用附注标签（含备注、作者、日期），更适合版本管理。</w:t>
            </w:r>
          </w:p>
          <w:p w14:paraId="32FC226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标签仅存在于本地与远程仓库，Fork 或 PR 不会同步标签，通常由项目维护者管理。</w:t>
            </w:r>
          </w:p>
          <w:p w14:paraId="0723F59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标签与 releases 关系</w:t>
            </w:r>
          </w:p>
          <w:p w14:paraId="38C228F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tag：Git 原生功能，仅标记提交版本，存储版本指针。</w:t>
            </w:r>
          </w:p>
          <w:p w14:paraId="7D593A4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releases：基于 tag 的扩展功能，可添加发布说明、上传二进制文件，用于正式版本分发。</w:t>
            </w:r>
          </w:p>
          <w:p w14:paraId="12F3497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签出版本原理通过标签切换到对应提交（分离头指针状态），再创建新分支，固定该版本，实现版本回溯与独立开发。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0" w:hRule="atLeast"/>
        </w:trPr>
        <w:tc>
          <w:tcPr>
            <w:tcW w:w="8140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11DEB65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（一）仓库准备</w:t>
            </w:r>
          </w:p>
          <w:p w14:paraId="55997A3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克隆仓库到本地：</w:t>
            </w:r>
          </w:p>
          <w:p w14:paraId="3D65F78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clone https://github.com/Manchangdx/workcd work</w:t>
            </w:r>
          </w:p>
          <w:p w14:paraId="0000902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配置 Git 个人信息：</w:t>
            </w:r>
          </w:p>
          <w:p w14:paraId="5F109A7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config --global user.name "用户名"git config --global user.email "邮箱"</w:t>
            </w:r>
          </w:p>
          <w:p w14:paraId="2689938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查看提交历史：</w:t>
            </w:r>
          </w:p>
          <w:p w14:paraId="5CDE0D6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log --oneline</w:t>
            </w:r>
          </w:p>
          <w:p w14:paraId="3A338B1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（二）本地标签操作</w:t>
            </w:r>
          </w:p>
          <w:p w14:paraId="0EF1CB0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创建标签</w:t>
            </w:r>
          </w:p>
          <w:p w14:paraId="54220FA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给最新提交创建标签：</w:t>
            </w:r>
          </w:p>
          <w:p w14:paraId="293CA5F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tag v1.0 -m "发布项目正式版本1.0"</w:t>
            </w:r>
          </w:p>
          <w:p w14:paraId="52ABCDB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给指定提交创建标签：</w:t>
            </w:r>
          </w:p>
          <w:p w14:paraId="004DD0D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tag 001 -m "the first tag" 98068aegit tag 002 -m "the second tag"</w:t>
            </w:r>
          </w:p>
          <w:p w14:paraId="3CE21FB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查看标签</w:t>
            </w:r>
          </w:p>
          <w:p w14:paraId="69AD443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taggit show v1.0</w:t>
            </w:r>
          </w:p>
          <w:p w14:paraId="1406AEF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删除本地标签</w:t>
            </w:r>
          </w:p>
          <w:p w14:paraId="6AFCE7C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tag -d v1.0</w:t>
            </w:r>
          </w:p>
          <w:p w14:paraId="7385CA9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（三）标签远程操作</w:t>
            </w:r>
          </w:p>
          <w:p w14:paraId="43D620E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推送单个标签到远程</w:t>
            </w:r>
          </w:p>
          <w:p w14:paraId="3ED8611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push origin 001</w:t>
            </w:r>
          </w:p>
          <w:p w14:paraId="4503887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推送所有本地标签到远程</w:t>
            </w:r>
          </w:p>
          <w:p w14:paraId="129DF7B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push origin --tags</w:t>
            </w:r>
          </w:p>
          <w:p w14:paraId="2098F1C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删除远程标签</w:t>
            </w:r>
          </w:p>
          <w:p w14:paraId="71CCD52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push origin :refs/tags/001</w:t>
            </w:r>
          </w:p>
          <w:p w14:paraId="405A355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（四）基于标签签出版本</w:t>
            </w:r>
          </w:p>
          <w:p w14:paraId="045DA3B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切换到标签对应提交：</w:t>
            </w:r>
          </w:p>
          <w:p w14:paraId="586F242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checkout 001</w:t>
            </w:r>
          </w:p>
          <w:p w14:paraId="6D3EED3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创建新分支并切换：</w:t>
            </w:r>
          </w:p>
          <w:p w14:paraId="05A0137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checkout -b 001</w:t>
            </w:r>
          </w:p>
          <w:p w14:paraId="2894BC3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查看分支状态：</w:t>
            </w:r>
          </w:p>
          <w:p w14:paraId="31A37F2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branch -avv</w:t>
            </w:r>
          </w:p>
          <w:p w14:paraId="13F47BB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（五）GitHub releases 了解</w:t>
            </w:r>
          </w:p>
          <w:p w14:paraId="5320CB9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进入 GitHub 仓库，查看 Tags 与 Releases 页面。</w:t>
            </w:r>
          </w:p>
          <w:p w14:paraId="073BE7F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了解 releases 基于 tag 创建，可添加发布说明、上传附件，用于版本分发。</w:t>
            </w:r>
          </w:p>
          <w:p w14:paraId="5FB61AE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 w:hRule="atLeast"/>
        </w:trPr>
        <w:tc>
          <w:tcPr>
            <w:tcW w:w="8140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17C7714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（一）标签创建数据</w:t>
            </w:r>
          </w:p>
          <w:p w14:paraId="4E44C30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成功创建 3 个本地标签：v1.0（最新提交）、001（初始提交 98068ae）、002（最新提交），均含备注信息，标签文件生成于.git/refs/tags目录。</w:t>
            </w:r>
          </w:p>
          <w:p w14:paraId="6105CBC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（二）标签查看与删除数据</w:t>
            </w:r>
          </w:p>
          <w:p w14:paraId="4C8D503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tag列出所有本地标签，git show查看标签详情，包含提交信息、修改内容、作者与日期。</w:t>
            </w:r>
          </w:p>
          <w:p w14:paraId="79367F6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本地删除v1.0后，标签文件同步删除，本地标签列表无该标签。</w:t>
            </w:r>
          </w:p>
          <w:p w14:paraId="25AB8E3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（三）标签推送与远程删除数据</w:t>
            </w:r>
          </w:p>
          <w:p w14:paraId="05D850B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推送001、002到远程仓库，GitHub 仓库 Tags 页面显示对应标签，可下载源码包。</w:t>
            </w:r>
          </w:p>
          <w:p w14:paraId="3FFC0E5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远程删除001后，GitHub 标签页面移除该标签，本地标签仍存在，需手动删除。</w:t>
            </w:r>
          </w:p>
          <w:p w14:paraId="64C885F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（四）版本签出数据</w:t>
            </w:r>
          </w:p>
          <w:p w14:paraId="1DFF7F3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基于标签001切换到初始提交，创建001分支，分支指向初始提交版本，成功实现版本回溯与独立分支创建。</w:t>
            </w:r>
          </w:p>
          <w:p w14:paraId="2EC8945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（五）实验现象分析</w:t>
            </w:r>
          </w:p>
          <w:p w14:paraId="4174BB9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标签独立性：标签绑定提交而非分支，分支切换不影响标签，适合标记稳定版本。</w:t>
            </w:r>
          </w:p>
          <w:p w14:paraId="5601038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本地远程分离：推送标签需手动执行，远程删除标签不影响本地，需分别管理，避免标签不一致。</w:t>
            </w:r>
          </w:p>
          <w:p w14:paraId="0137BA6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releases 价值：补充 tag 的分发能力，支持版本说明与二进制文件上传，满足软件发布需求。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</w:trPr>
        <w:tc>
          <w:tcPr>
            <w:tcW w:w="8140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19AB844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熟练掌握 Git 标签的创建、查看、删除、推送、远程删除全流程操作，理解标签标记版本、回溯提交的核心作用。</w:t>
            </w:r>
          </w:p>
          <w:p w14:paraId="579446A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掌握基于标签签出版本、创建分支的方法，具备版本回溯、历史版本独立开发的能力。</w:t>
            </w:r>
          </w:p>
          <w:p w14:paraId="673ABFD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明确 Git tag 与 GitHub releases 的区别与联系，理解 releases 在版本分发、发布管理中的价值。</w:t>
            </w:r>
          </w:p>
          <w:p w14:paraId="67C7AB0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标签是项目版本管理的高效工具，可清晰标记版本迭代节点，简化版本回溯与发布流程，为项目维护与协作提供重要支撑。</w:t>
            </w:r>
          </w:p>
          <w:p w14:paraId="1E12B9F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/>
                <w:sz w:val="28"/>
                <w:szCs w:val="28"/>
              </w:rPr>
              <w:t>掌握标签管理规范，能独立完成项目版本标记、发布准备，具备专业的 Git 版本管理能力。</w:t>
            </w:r>
          </w:p>
          <w:p w14:paraId="2B4C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39F025F"/>
    <w:rsid w:val="088968DD"/>
    <w:rsid w:val="08EE5E26"/>
    <w:rsid w:val="0C517539"/>
    <w:rsid w:val="17DC1E0D"/>
    <w:rsid w:val="1D4330A6"/>
    <w:rsid w:val="1DCB4A52"/>
    <w:rsid w:val="21A64F90"/>
    <w:rsid w:val="238D463C"/>
    <w:rsid w:val="24754853"/>
    <w:rsid w:val="267A7A7A"/>
    <w:rsid w:val="2A3E296B"/>
    <w:rsid w:val="2C9912E7"/>
    <w:rsid w:val="2D85339A"/>
    <w:rsid w:val="2E2C6D38"/>
    <w:rsid w:val="3453282D"/>
    <w:rsid w:val="3613585B"/>
    <w:rsid w:val="3BA7296B"/>
    <w:rsid w:val="3D53066D"/>
    <w:rsid w:val="3F00274D"/>
    <w:rsid w:val="40204729"/>
    <w:rsid w:val="53B716F1"/>
    <w:rsid w:val="5807240E"/>
    <w:rsid w:val="5AA74954"/>
    <w:rsid w:val="61B213B1"/>
    <w:rsid w:val="68872715"/>
    <w:rsid w:val="70CD1145"/>
    <w:rsid w:val="71EC61A6"/>
    <w:rsid w:val="76B71709"/>
    <w:rsid w:val="7E43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qFormat="1"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6</Pages>
  <Words>1508</Words>
  <Characters>2021</Characters>
  <Lines>30</Lines>
  <Paragraphs>8</Paragraphs>
  <TotalTime>27</TotalTime>
  <ScaleCrop>false</ScaleCrop>
  <LinksUpToDate>false</LinksUpToDate>
  <CharactersWithSpaces>2167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2026-05-17T08:58:29Z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eyJoZGlkIjoiODU0ZTljNDQ1YWY1ODQ2M2U2YTRmYWI1MzRjODAxYjAiLCJ1c2VySWQiOiIxNTg0MjEyMDE0In0=</vt:lpwstr>
  </property>
</Properties>
</file>