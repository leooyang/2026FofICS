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工控软件基础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专业班级：自动化2305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实验人姓名：陈科豪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106-02-07T14:28:15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2106-2-7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106-02-07T14:28:15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2106-2-7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71D7BE2A">
            <w:pPr>
              <w:adjustRightInd w:val="0"/>
              <w:snapToGrid w:val="0"/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78F1496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1. 了解Git本地仓库的三大区域：工作区、暂存区、版本区。 </w:t>
            </w:r>
          </w:p>
          <w:p w14:paraId="1773E66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2. 掌握对工作区进行修改、将修改添加到暂存区以及撤销暂存区修改的方法。</w:t>
            </w:r>
          </w:p>
          <w:p w14:paraId="6E0352C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3. 学习查看提交历史（git log）及配置用户个人信息（user.email、user.name）。 </w:t>
            </w:r>
          </w:p>
          <w:p w14:paraId="1DA8549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4. 掌握将暂存区的修改提交到版本区生成新版本，并推送到远程仓库（git push）。 </w:t>
            </w:r>
          </w:p>
          <w:p w14:paraId="24B6F60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5. 学习版本回退操作（git reset --soft / --hard）以及处理提交时间线分叉的情况。</w:t>
            </w:r>
          </w:p>
          <w:p w14:paraId="43D2634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 6. 学会使用git reflog记录本地仓库的所有版本变化，并能恢复到任意历史版本。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6AD3CE1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计算机（Windows / macOS / Linux）</w:t>
            </w:r>
          </w:p>
          <w:p w14:paraId="0ACDF7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Git软件（Git for Windows / git-osx-installer ）</w:t>
            </w:r>
          </w:p>
          <w:p w14:paraId="3DD3378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GitHub账户</w:t>
            </w:r>
          </w:p>
          <w:p w14:paraId="5FA5061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网络连接（用于访问GitHub网站及克隆仓库）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1BAF64D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6FFF3C70">
            <w:pPr>
              <w:widowControl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 xml:space="preserve">1. 进入仓库主目录，执行git status查看整个仓库的状态。 2. 对工作区进行修改：创建一个新文件（如one.txt），再次执行git status查看变化，此时命令行前缀出现星号表示有变化。 3. 添加修改到暂存区：使用git add 文件名跟踪新文件，也可使用git add .添加全部修改。若要撤销暂存区的修改，可执行git reset -- 文件名或git rm --cached 文件名。 4. 查看工作区和暂存区的修改详情：使用git diff查看工作区被跟踪文件的修改，使用git diff --cached查看暂存区的全部修改。 5. 查看提交历史：执行git log（可配合--oneline、-n、--author、--graph等选项）。 6. 配置个人信息：执行git config --global user.email "邮箱"和git config --global user.name "用户名"，可用git config -l查看配置。 7. 提交暂存区的修改：执行git commit -m "备注"，生成新版本。提交后使用git log查看提交记录，使用git branch -avv查看全部分支信息（包括本地与远程分支的跟踪关系及领先/落后状态）。 8. 推送至远程仓库：执行git push，将本地master分支的新增提交推送到远程同名分支。推送成功后再次执行git branch -avv确认版本号一致。 9. 版本回退操作：执行git reset --soft HEAD^撤销最近一次提交，将修改还原到暂存区；然后再次修改文件，执行git add .和git commit -m "新备注"生成新的提交。 10. 处理提交时间线分叉：当本地与远程分支版本冲突时，可执行git push -f（强制推送）使远程分支与本地保持一致。 11. 查看本地仓库commit变化记录：执行git reflog查看所有分支的每一次版本变化；使用git reset --hard 版本号或git reset --hard HEAD@{n}回退到任意历史版本。 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A4A942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7C3E38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执行git status时，工作区新增文件显示为红色（未跟踪），添加到暂存区后变为绿色。git add .可将所有修改一次性加入暂存区。git diff显示工作区修改的具体内容，git diff --cached显示暂存区内容。git log --oneline以简洁形式显示提交历史，每个提交对应一个版本号。git branch -avv输出示例：* master 5c04xxx [origin/master: ahead 1] 提交备注，表示本地领先远程一个提交。git reset --soft HEAD^后，git status显示暂存区有上次提交的修改，而git branch -avv显示本地落后远程一个提交。强制推送git push -f后，远程分支版本被覆盖，git branch -avv显示本地与远程版本一致。git reflog记录了所有HEAD移动历史，例如“5c04xxx HEAD@{0}: commit: 修改内容”，利用此记录可随时恢复到任意状态。</w:t>
            </w:r>
            <w:bookmarkStart w:id="0" w:name="_GoBack"/>
            <w:bookmarkEnd w:id="0"/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0DB9E080"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5B56FB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掌握了在GitHub上创建远程仓库的方法。</w:t>
            </w:r>
          </w:p>
          <w:p w14:paraId="6511A7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学会了Git的安装及初次配置（用户名、邮箱）。</w:t>
            </w:r>
          </w:p>
          <w:p w14:paraId="1EE7EC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理解了SSH密钥的作用，并成功配置了本地与GitHub之间的免密授权。</w:t>
            </w:r>
          </w:p>
          <w:p w14:paraId="6C2190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能够使用</w:t>
            </w: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 clone</w:t>
            </w: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命令将远程仓库完整复制到本地，并查看远程关联信息。</w:t>
            </w:r>
          </w:p>
          <w:p w14:paraId="0EE700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明确了Git作为分布式版本控制系统的核心价值：高效、安全、开源，而GitHub则为其提供了便捷的云端协作平台</w:t>
            </w: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4E23FCD"/>
    <w:rsid w:val="17DC1E0D"/>
    <w:rsid w:val="238D463C"/>
    <w:rsid w:val="24754853"/>
    <w:rsid w:val="2E2C6D38"/>
    <w:rsid w:val="3613585B"/>
    <w:rsid w:val="3F00274D"/>
    <w:rsid w:val="53B716F1"/>
    <w:rsid w:val="61B213B1"/>
    <w:rsid w:val="6A5B6F78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5</Pages>
  <Words>778</Words>
  <Characters>1246</Characters>
  <Lines>30</Lines>
  <Paragraphs>8</Paragraphs>
  <TotalTime>65</TotalTime>
  <ScaleCrop>false</ScaleCrop>
  <LinksUpToDate>false</LinksUpToDate>
  <CharactersWithSpaces>1302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2026-05-16T03:25:44Z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eyJoZGlkIjoiYjVmNWFhNDNkZDUwYmMxYjAyZTAwMjE1ZTY0MDEwMDgiLCJ1c2VySWQiOiI4Mjk1NzgzOTkifQ==</vt:lpwstr>
  </property>
</Properties>
</file>