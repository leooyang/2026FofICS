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49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49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工控软件基础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第10周，星期五第5~8节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专业班级：自动化2305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实验人姓名：陈科豪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实验人学号：202313647</w:t>
          </w:r>
        </w:p>
        <w:p w14:paraId="7D5FB71F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49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49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49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106-02-07T14:28:15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2106-2-7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49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106-02-07T14:28:15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2106-2-7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49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71D7BE2A">
            <w:pPr>
              <w:adjustRightInd w:val="0"/>
              <w:snapToGrid w:val="0"/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3115E5F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1. 学习创建Git标签（git tag），包括给当前最新提交和指定提交创建标签。 </w:t>
            </w:r>
          </w:p>
          <w:p w14:paraId="28861035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2. 掌握查看本地标签列表（git tag）及标签详情（git show）。 </w:t>
            </w:r>
          </w:p>
          <w:p w14:paraId="6F361BB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3. 学会删除本地标签（git tag -d）。 </w:t>
            </w:r>
          </w:p>
          <w:p w14:paraId="0737FF2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4. 掌握将本地标签推送到远程仓库（git push origin 标签名）以及推送全部标签（git push origin --tags）。 </w:t>
            </w:r>
          </w:p>
          <w:p w14:paraId="02A745A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 xml:space="preserve">5. 学习删除远程仓库中的标签（git push origin :refs/tags/标签名）。 </w:t>
            </w:r>
          </w:p>
          <w:p w14:paraId="43D2634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6. 了解签出版本的操作：根据标签切换到对应提交并创建新分支。 7. 了解GitHub Releases与Git标签的关系。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6AD3CE11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计算机（Windows / macOS / Linux）</w:t>
            </w:r>
          </w:p>
          <w:p w14:paraId="0ACDF70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Git软件（Git for Windows / git-osx-installer ）</w:t>
            </w:r>
          </w:p>
          <w:p w14:paraId="3DD3378D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GitHub账户</w:t>
            </w:r>
          </w:p>
          <w:p w14:paraId="5FA5061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15" w:lineRule="auto"/>
              <w:ind w:left="0" w:right="0"/>
              <w:textAlignment w:val="auto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网络连接（用于访问GitHub网站及克隆仓库）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1BAF64D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三、实验内容及步骤</w:t>
            </w:r>
          </w:p>
          <w:p w14:paraId="6FFF3C70">
            <w:pPr>
              <w:widowControl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bidi="ar"/>
              </w:rPr>
              <w:t xml:space="preserve">1. 克隆远程仓库到本地，配置用户信息，执行git log查看提交历史，记录需要打标签的提交版本号。 2. 创建本地标签：给当前最新提交创建标签，执行git tag v1.0 -m "first version"。给指定提交创建标签，执行git tag v0.9 -m "beta version" 提交版本号（前几位即可）。 3. 查看标签：执行git tag列出所有标签；执行git show v1.0查看标签详情。 4. 删除本地标签：执行git tag -d v0.9，然后检查.git/refs/tags目录下对应的标签文件是否消失。 5. 推送标签到远程仓库：先重新创建v0.9标签，执行git push origin v1.0推送单个标签；再执行git push origin --tags推送全部本地标签。在GitHub仓库页面点击Releases或Tags查看推送结果。 6. 删除远程仓库标签：执行git push origin :refs/tags/v0.9，然后刷新GitHub页面确认标签已被删除。 7. 本地删除远程已删除的标签：执行git tag -d v0.9（若仍存在）。 8. 签出版本：执行git checkout v1.0切换到标签对应的提交（处于分离头指针状态），然后执行git checkout -b branch_v1.0基于该提交创建新分支。 9. 了解Releases：在GitHub仓库页面点击Releases，可以基于标签创建Release，添加发布说明和二进制附件。 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A4A942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7C3E38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default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创建标签后，.git/refs/tags/目录下出现对应文件（如v1.0），文件内容为提交版本号。执行git show v1.0显示标签附带的备注信息以及对应的提交详情。git tag -d删除本地标签后，该目录下的文件被移除。推送标签到远程后，GitHub仓库的Tags页面显示标签列表，标签按版本号排序。推送全部标签时，所有未推送的本地标签一次性上传。删除远程标签后，git push origin :refs/tags/标签名等效于推送空引用覆盖远程标签。执行git checkout v1.0时终端提示“You are in 'detached HEAD' state”，然后创建新分支即可脱离分离状态。GitHub Releases页面中可以基于某个标签创建Release，填写版本标题、描述，并上传编译好的二进制文件（如.zip、.exe），Releases会出现在仓库首页的右侧。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0DB9E080">
            <w:pPr>
              <w:adjustRightInd w:val="0"/>
              <w:snapToGrid w:val="0"/>
              <w:spacing w:line="360" w:lineRule="auto"/>
              <w:jc w:val="left"/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0EE7005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575757"/>
                <w:kern w:val="0"/>
                <w:sz w:val="28"/>
                <w:szCs w:val="28"/>
                <w:lang w:val="en-US" w:eastAsia="zh-CN" w:bidi="ar"/>
              </w:rPr>
              <w:t>掌握了Git标签的完整生命周期：创建（轻量级或附注标签）、查看、删除本地、推送至远程、删除远程标签。理解了标签是针对特定提交的静态标记，常用于标记软件发布版本。学会了使用git checkout 标签名再创建分支的方式签出版本，便于回溯历史代码。了解了GitHub Releases是基于标签的增强功能，便于分发可执行文件和发布说明。标签与分支不同，标签不随新提交移动，适合标记里程碑。</w:t>
            </w:r>
            <w:bookmarkStart w:id="0" w:name="_GoBack"/>
            <w:bookmarkEnd w:id="0"/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4E23FCD"/>
    <w:rsid w:val="17DC1E0D"/>
    <w:rsid w:val="238D463C"/>
    <w:rsid w:val="24754853"/>
    <w:rsid w:val="2E2C6D38"/>
    <w:rsid w:val="3613585B"/>
    <w:rsid w:val="36ED0F3C"/>
    <w:rsid w:val="3F00274D"/>
    <w:rsid w:val="53B716F1"/>
    <w:rsid w:val="61B213B1"/>
    <w:rsid w:val="6A5B6F78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48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6">
    <w:name w:val="Title"/>
    <w:basedOn w:val="1"/>
    <w:next w:val="1"/>
    <w:link w:val="47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8">
    <w:name w:val="Table Grid"/>
    <w:basedOn w:val="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Strong"/>
    <w:basedOn w:val="9"/>
    <w:qFormat/>
    <w:uiPriority w:val="22"/>
    <w:rPr>
      <w:b/>
      <w:color w:val="FFFFFF"/>
      <w:shd w:val="clear" w:color="auto" w:fill="2255A4"/>
    </w:rPr>
  </w:style>
  <w:style w:type="character" w:styleId="11">
    <w:name w:val="FollowedHyperlink"/>
    <w:basedOn w:val="9"/>
    <w:unhideWhenUsed/>
    <w:qFormat/>
    <w:uiPriority w:val="99"/>
    <w:rPr>
      <w:color w:val="34C8D5"/>
      <w:u w:val="none"/>
    </w:rPr>
  </w:style>
  <w:style w:type="character" w:styleId="12">
    <w:name w:val="Emphasis"/>
    <w:basedOn w:val="9"/>
    <w:qFormat/>
    <w:uiPriority w:val="20"/>
    <w:rPr>
      <w:i/>
    </w:rPr>
  </w:style>
  <w:style w:type="character" w:styleId="13">
    <w:name w:val="Hyperlink"/>
    <w:basedOn w:val="9"/>
    <w:unhideWhenUsed/>
    <w:qFormat/>
    <w:uiPriority w:val="99"/>
    <w:rPr>
      <w:color w:val="34C8D5"/>
      <w:u w:val="none"/>
    </w:rPr>
  </w:style>
  <w:style w:type="character" w:styleId="14">
    <w:name w:val="HTML Code"/>
    <w:basedOn w:val="9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5">
    <w:name w:val="HTML Keyboard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6">
    <w:name w:val="HTML Sample"/>
    <w:basedOn w:val="9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7">
    <w:name w:val="xysj_xb1"/>
    <w:basedOn w:val="9"/>
    <w:qFormat/>
    <w:uiPriority w:val="0"/>
    <w:rPr>
      <w:sz w:val="15"/>
      <w:szCs w:val="15"/>
      <w:vertAlign w:val="subscript"/>
    </w:rPr>
  </w:style>
  <w:style w:type="character" w:customStyle="1" w:styleId="18">
    <w:name w:val="am-datepicker-hour"/>
    <w:basedOn w:val="9"/>
    <w:qFormat/>
    <w:uiPriority w:val="0"/>
  </w:style>
  <w:style w:type="character" w:customStyle="1" w:styleId="19">
    <w:name w:val="next"/>
    <w:basedOn w:val="9"/>
    <w:qFormat/>
    <w:uiPriority w:val="0"/>
    <w:rPr>
      <w:color w:val="999999"/>
      <w:shd w:val="clear" w:color="auto" w:fill="FFFFFF"/>
    </w:rPr>
  </w:style>
  <w:style w:type="character" w:customStyle="1" w:styleId="20">
    <w:name w:val="am-icon21"/>
    <w:basedOn w:val="9"/>
    <w:qFormat/>
    <w:uiPriority w:val="0"/>
    <w:rPr>
      <w:sz w:val="27"/>
      <w:szCs w:val="27"/>
    </w:rPr>
  </w:style>
  <w:style w:type="character" w:customStyle="1" w:styleId="21">
    <w:name w:val="button3"/>
    <w:basedOn w:val="9"/>
    <w:qFormat/>
    <w:uiPriority w:val="0"/>
  </w:style>
  <w:style w:type="character" w:customStyle="1" w:styleId="22">
    <w:name w:val="button1"/>
    <w:basedOn w:val="9"/>
    <w:qFormat/>
    <w:uiPriority w:val="0"/>
    <w:rPr>
      <w:shd w:val="clear" w:color="auto" w:fill="F5F5F5"/>
    </w:rPr>
  </w:style>
  <w:style w:type="character" w:customStyle="1" w:styleId="23">
    <w:name w:val="am-active19"/>
    <w:basedOn w:val="9"/>
    <w:qFormat/>
    <w:uiPriority w:val="0"/>
    <w:rPr>
      <w:color w:val="EB2B00"/>
    </w:rPr>
  </w:style>
  <w:style w:type="character" w:customStyle="1" w:styleId="24">
    <w:name w:val="am-datepicker-old3"/>
    <w:basedOn w:val="9"/>
    <w:qFormat/>
    <w:uiPriority w:val="0"/>
    <w:rPr>
      <w:color w:val="FFDBA4"/>
    </w:rPr>
  </w:style>
  <w:style w:type="character" w:customStyle="1" w:styleId="25">
    <w:name w:val="页眉 字符"/>
    <w:link w:val="3"/>
    <w:qFormat/>
    <w:uiPriority w:val="99"/>
    <w:rPr>
      <w:kern w:val="2"/>
      <w:sz w:val="18"/>
      <w:szCs w:val="18"/>
    </w:rPr>
  </w:style>
  <w:style w:type="character" w:customStyle="1" w:styleId="26">
    <w:name w:val="button2"/>
    <w:basedOn w:val="9"/>
    <w:qFormat/>
    <w:uiPriority w:val="0"/>
  </w:style>
  <w:style w:type="character" w:customStyle="1" w:styleId="27">
    <w:name w:val="button"/>
    <w:basedOn w:val="9"/>
    <w:uiPriority w:val="0"/>
    <w:rPr>
      <w:shd w:val="clear" w:color="auto" w:fill="F5F5F5"/>
    </w:rPr>
  </w:style>
  <w:style w:type="character" w:customStyle="1" w:styleId="28">
    <w:name w:val="hover41"/>
    <w:basedOn w:val="9"/>
    <w:qFormat/>
    <w:uiPriority w:val="0"/>
    <w:rPr>
      <w:shd w:val="clear" w:color="auto" w:fill="F0F0F0"/>
    </w:rPr>
  </w:style>
  <w:style w:type="character" w:customStyle="1" w:styleId="29">
    <w:name w:val="页脚 字符"/>
    <w:link w:val="2"/>
    <w:qFormat/>
    <w:uiPriority w:val="99"/>
    <w:rPr>
      <w:kern w:val="2"/>
      <w:sz w:val="18"/>
      <w:szCs w:val="18"/>
    </w:rPr>
  </w:style>
  <w:style w:type="character" w:customStyle="1" w:styleId="30">
    <w:name w:val="synr_font041"/>
    <w:basedOn w:val="9"/>
    <w:qFormat/>
    <w:uiPriority w:val="0"/>
    <w:rPr>
      <w:color w:val="575757"/>
      <w:sz w:val="18"/>
      <w:szCs w:val="18"/>
    </w:rPr>
  </w:style>
  <w:style w:type="character" w:customStyle="1" w:styleId="31">
    <w:name w:val="synr_font011"/>
    <w:basedOn w:val="9"/>
    <w:qFormat/>
    <w:uiPriority w:val="0"/>
    <w:rPr>
      <w:color w:val="575757"/>
      <w:sz w:val="18"/>
      <w:szCs w:val="18"/>
    </w:rPr>
  </w:style>
  <w:style w:type="character" w:customStyle="1" w:styleId="32">
    <w:name w:val="am-disabled16"/>
    <w:basedOn w:val="9"/>
    <w:qFormat/>
    <w:uiPriority w:val="0"/>
    <w:rPr>
      <w:color w:val="999999"/>
      <w:shd w:val="clear" w:color="auto" w:fill="FAFAFA"/>
    </w:rPr>
  </w:style>
  <w:style w:type="character" w:customStyle="1" w:styleId="33">
    <w:name w:val="imgboder1"/>
    <w:basedOn w:val="9"/>
    <w:qFormat/>
    <w:uiPriority w:val="0"/>
    <w:rPr>
      <w:bdr w:val="single" w:color="C6C6C6" w:sz="12" w:space="0"/>
    </w:rPr>
  </w:style>
  <w:style w:type="character" w:customStyle="1" w:styleId="34">
    <w:name w:val="synr_font031"/>
    <w:basedOn w:val="9"/>
    <w:qFormat/>
    <w:uiPriority w:val="0"/>
    <w:rPr>
      <w:color w:val="BE6042"/>
      <w:sz w:val="18"/>
      <w:szCs w:val="18"/>
    </w:rPr>
  </w:style>
  <w:style w:type="character" w:customStyle="1" w:styleId="35">
    <w:name w:val="hover43"/>
    <w:basedOn w:val="9"/>
    <w:qFormat/>
    <w:uiPriority w:val="0"/>
    <w:rPr>
      <w:shd w:val="clear" w:color="auto" w:fill="F0F0F0"/>
    </w:rPr>
  </w:style>
  <w:style w:type="character" w:customStyle="1" w:styleId="36">
    <w:name w:val="am-active20"/>
    <w:basedOn w:val="9"/>
    <w:qFormat/>
    <w:uiPriority w:val="0"/>
    <w:rPr>
      <w:color w:val="E18800"/>
    </w:rPr>
  </w:style>
  <w:style w:type="character" w:customStyle="1" w:styleId="37">
    <w:name w:val="am-active18"/>
    <w:basedOn w:val="9"/>
    <w:uiPriority w:val="0"/>
    <w:rPr>
      <w:color w:val="047544"/>
    </w:rPr>
  </w:style>
  <w:style w:type="character" w:customStyle="1" w:styleId="38">
    <w:name w:val="am-datepicker-old"/>
    <w:basedOn w:val="9"/>
    <w:qFormat/>
    <w:uiPriority w:val="0"/>
    <w:rPr>
      <w:color w:val="91EAEE"/>
    </w:rPr>
  </w:style>
  <w:style w:type="character" w:customStyle="1" w:styleId="39">
    <w:name w:val="am-disabled9"/>
    <w:basedOn w:val="9"/>
    <w:qFormat/>
    <w:uiPriority w:val="0"/>
    <w:rPr>
      <w:color w:val="999999"/>
      <w:shd w:val="clear" w:color="auto" w:fill="FAFAFA"/>
    </w:rPr>
  </w:style>
  <w:style w:type="character" w:customStyle="1" w:styleId="40">
    <w:name w:val="am-datepicker-old2"/>
    <w:basedOn w:val="9"/>
    <w:qFormat/>
    <w:uiPriority w:val="0"/>
    <w:rPr>
      <w:color w:val="FFBDAE"/>
    </w:rPr>
  </w:style>
  <w:style w:type="character" w:customStyle="1" w:styleId="41">
    <w:name w:val="am-datepicker-old1"/>
    <w:basedOn w:val="9"/>
    <w:qFormat/>
    <w:uiPriority w:val="0"/>
    <w:rPr>
      <w:color w:val="50EBA8"/>
    </w:rPr>
  </w:style>
  <w:style w:type="character" w:customStyle="1" w:styleId="42">
    <w:name w:val="am-icon22"/>
    <w:basedOn w:val="9"/>
    <w:qFormat/>
    <w:uiPriority w:val="0"/>
    <w:rPr>
      <w:sz w:val="27"/>
      <w:szCs w:val="27"/>
    </w:rPr>
  </w:style>
  <w:style w:type="character" w:customStyle="1" w:styleId="43">
    <w:name w:val="prev"/>
    <w:basedOn w:val="9"/>
    <w:qFormat/>
    <w:uiPriority w:val="0"/>
    <w:rPr>
      <w:color w:val="999999"/>
      <w:shd w:val="clear" w:color="auto" w:fill="FFFFFF"/>
    </w:rPr>
  </w:style>
  <w:style w:type="character" w:customStyle="1" w:styleId="44">
    <w:name w:val="hover42"/>
    <w:basedOn w:val="9"/>
    <w:qFormat/>
    <w:uiPriority w:val="0"/>
    <w:rPr>
      <w:color w:val="FFFFFF"/>
      <w:shd w:val="clear" w:color="auto" w:fill="777777"/>
    </w:rPr>
  </w:style>
  <w:style w:type="character" w:customStyle="1" w:styleId="45">
    <w:name w:val="am-active17"/>
    <w:basedOn w:val="9"/>
    <w:qFormat/>
    <w:uiPriority w:val="0"/>
    <w:rPr>
      <w:color w:val="0BABB2"/>
      <w:shd w:val="clear" w:color="auto" w:fill="F0F0F0"/>
    </w:rPr>
  </w:style>
  <w:style w:type="character" w:customStyle="1" w:styleId="46">
    <w:name w:val="am-icon23"/>
    <w:basedOn w:val="9"/>
    <w:qFormat/>
    <w:uiPriority w:val="0"/>
    <w:rPr>
      <w:sz w:val="27"/>
      <w:szCs w:val="27"/>
    </w:rPr>
  </w:style>
  <w:style w:type="character" w:customStyle="1" w:styleId="47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8">
    <w:name w:val="副标题 字符"/>
    <w:basedOn w:val="9"/>
    <w:link w:val="4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9">
    <w:name w:val="No Spacing"/>
    <w:link w:val="50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0">
    <w:name w:val="无间隔 字符"/>
    <w:basedOn w:val="9"/>
    <w:link w:val="49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4</Pages>
  <Words>1304</Words>
  <Characters>1882</Characters>
  <Lines>30</Lines>
  <Paragraphs>8</Paragraphs>
  <TotalTime>66</TotalTime>
  <ScaleCrop>false</ScaleCrop>
  <LinksUpToDate>false</LinksUpToDate>
  <CharactersWithSpaces>2023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2026-05-17T18:02:37Z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eyJoZGlkIjoiYjVmNWFhNDNkZDUwYmMxYjAyZTAwMjE1ZTY0MDEwMDgiLCJ1c2VySWQiOiI4Mjk1NzgzOTkifQ==</vt:lpwstr>
  </property>
</Properties>
</file>