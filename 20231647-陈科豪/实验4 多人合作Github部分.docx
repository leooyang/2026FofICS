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49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49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工控软件基础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第11周，星期五第5~10节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专业班级：自动化2305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实验人姓名：陈科豪</w:t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实验人学号：202313647</w:t>
          </w:r>
        </w:p>
        <w:p w14:paraId="7D5FB71F">
          <w:pPr>
            <w:pStyle w:val="49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49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49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49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49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106-02-07T14:28:15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2106-2-7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49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49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106-02-07T14:28:15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2106-2-7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49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71D7BE2A">
            <w:pPr>
              <w:adjustRightInd w:val="0"/>
              <w:snapToGrid w:val="0"/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43D2634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 xml:space="preserve">1. 了解GitHub仓库创建时的忽略文件（.gitignore）和开源许可选项的作用。 2. 掌握在GitHub上增加仓库合作者的方法，并通过邀请邮件让组员加入项目。 3. 学习Fork操作：组员将组长仓库克隆到自己的账号下。 4. 掌握在仓库中添加Issue（任务或问题）并指派给合作者的方法。 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4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6AD3CE1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计算机（Windows / macOS / Linux）</w:t>
            </w:r>
          </w:p>
          <w:p w14:paraId="0ACDF70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Git软件（Git for Windows / git-osx-installer ）</w:t>
            </w:r>
          </w:p>
          <w:p w14:paraId="3A3FE0F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default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两个浏览器及两个GitHub账号（模拟组长和组员）</w:t>
            </w:r>
          </w:p>
          <w:p w14:paraId="5FA5061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网络连接（用于访问GitHub网站及克隆仓库）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8522" w:type="dxa"/>
          </w:tcPr>
          <w:p w14:paraId="01BAF64D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三、实验内容及步骤</w:t>
            </w:r>
          </w:p>
          <w:p w14:paraId="6FFF3C70">
            <w:pPr>
              <w:widowControl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 xml:space="preserve">1. 组长账号创建仓库：登录组长GitHub账号，点击New repository，仓库名设为work。在创建页面中，选择忽略文件下拉框（例如选择Windows），开源许可下拉框选择None（不选）。点击创建。 2. 查看仓库页面右上角按钮：Watch（关注）、Star（收藏）、Fork（克隆到自己的账号）。 3. 增加合作者：进入仓库的Settings → Collaborators，在输入框中输入组员的GitHub用户名，选择正确用户后点击Add collaborator。系统向组员发送邀请邮件。 4. 组员接受邀请：使用组员账号登录GitHub，打开邮箱中的邀请邮件，点击绿色按钮接受邀请。 5. 组员Fork仓库：在组员账号下访问组长的work仓库，点击右上角Fork按钮，将组长仓库克隆到组员自己的账号中。完成后自动跳转到组员账号下的work仓库页面。 6. 组长添加Issue：回到组长仓库页面，点击Issues选项卡，点击New issue。填写任务标题和描述，例如“完善README文件”。在右侧Assignees中指派组员（被指派者会收到邮件通知）。继续添加第二个Issue，例如“添加代码注释”。 7. 观察组长仓库中的Issue不会出现在组员Fork的仓库中。 五、实验数据及分析 创建仓库时选择Windows忽略文件后，仓库根目录自动生成.gitignore文件，内容包含Windows系统常见的临时文件、缓存文件等忽略规则。未选择开源许可时仓库无LICENSE文件。增加合作者后，组员账号的邮箱收到GitHub发送的邀请邮件，标题为“[仓库名]邀请您成为合作者”。接受邀请后，组员对该仓库具有写入权限。组员执行Fork后，其个人账号下出现同名仓库work，但Issues列表为空（组长的Issue未同步）。组长创建的两个Issue出现在组长仓库的Issues页面，每个Issue有独立编号（#1、#2），可随时关闭或编辑。被指派的组员收到邮件通知，登录后可在该Issue下评论或提交Pull Request。 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A4A942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7C3E38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default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执行git status时，工作区新增文件显示为红色（未跟踪），添加到暂存区后变为绿色。git add .可将所有修改一次性加入暂存区。git diff显示工作区修改的具体内容，git diff --cached显示暂存区内容。git log --oneline以简洁形式显示提交历史，每个提交对应一个版本号。git branch -avv输出示例：* master 5c04xxx [origin/master: ahead 1] 提交备注，表示本地领先远程一个提交。git reset --soft HEAD^后，git status显示暂存区有上次提交的修改，而git branch -avv显示本地落后远程一个提交。强制推送git push -f后，远程分支版本被覆盖，git branch -avv显示本地与远程版本一致。git reflog记录了所有HEAD移动历史，例如“5c04xxx HEAD@{0}: commit: 修改内容”，利用此记录可随时恢复到任意状态。</w:t>
            </w: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 w14:paraId="0DB9E080">
            <w:pPr>
              <w:adjustRightInd w:val="0"/>
              <w:snapToGrid w:val="0"/>
              <w:spacing w:line="360" w:lineRule="auto"/>
              <w:jc w:val="left"/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六、实验结论</w:t>
            </w:r>
          </w:p>
          <w:p w14:paraId="0EE7005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掌握了GitHub多人协作的基础操作：创建仓库时合理选择忽略文件可以避免上传不必要的内容；通过Collaborators添加合作者并发送邀请，实现团队成员的加入；Fork操作用于将他人仓库复制到自己的账号下，便于独立修改；Issue系统用于任务分配和问题追踪，可指派给合作者。这些功能是GitHub团队协作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的核心组成部分。</w:t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21216F1"/>
    <w:rsid w:val="14E23FCD"/>
    <w:rsid w:val="17DC1E0D"/>
    <w:rsid w:val="238D463C"/>
    <w:rsid w:val="24754853"/>
    <w:rsid w:val="2E2C6D38"/>
    <w:rsid w:val="3613585B"/>
    <w:rsid w:val="3F00274D"/>
    <w:rsid w:val="41993FEF"/>
    <w:rsid w:val="53B716F1"/>
    <w:rsid w:val="61B213B1"/>
    <w:rsid w:val="6A5B6F78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48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6">
    <w:name w:val="Title"/>
    <w:basedOn w:val="1"/>
    <w:next w:val="1"/>
    <w:link w:val="47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8">
    <w:name w:val="Table Grid"/>
    <w:basedOn w:val="7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Strong"/>
    <w:basedOn w:val="9"/>
    <w:qFormat/>
    <w:uiPriority w:val="22"/>
    <w:rPr>
      <w:b/>
      <w:color w:val="FFFFFF"/>
      <w:shd w:val="clear" w:color="auto" w:fill="2255A4"/>
    </w:rPr>
  </w:style>
  <w:style w:type="character" w:styleId="11">
    <w:name w:val="FollowedHyperlink"/>
    <w:basedOn w:val="9"/>
    <w:unhideWhenUsed/>
    <w:qFormat/>
    <w:uiPriority w:val="99"/>
    <w:rPr>
      <w:color w:val="34C8D5"/>
      <w:u w:val="none"/>
    </w:rPr>
  </w:style>
  <w:style w:type="character" w:styleId="12">
    <w:name w:val="Emphasis"/>
    <w:basedOn w:val="9"/>
    <w:qFormat/>
    <w:uiPriority w:val="20"/>
    <w:rPr>
      <w:i/>
    </w:rPr>
  </w:style>
  <w:style w:type="character" w:styleId="13">
    <w:name w:val="Hyperlink"/>
    <w:basedOn w:val="9"/>
    <w:unhideWhenUsed/>
    <w:qFormat/>
    <w:uiPriority w:val="99"/>
    <w:rPr>
      <w:color w:val="34C8D5"/>
      <w:u w:val="none"/>
    </w:rPr>
  </w:style>
  <w:style w:type="character" w:styleId="14">
    <w:name w:val="HTML Code"/>
    <w:basedOn w:val="9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5">
    <w:name w:val="HTML Keyboard"/>
    <w:basedOn w:val="9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6">
    <w:name w:val="HTML Sample"/>
    <w:basedOn w:val="9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7">
    <w:name w:val="xysj_xb1"/>
    <w:basedOn w:val="9"/>
    <w:qFormat/>
    <w:uiPriority w:val="0"/>
    <w:rPr>
      <w:sz w:val="15"/>
      <w:szCs w:val="15"/>
      <w:vertAlign w:val="subscript"/>
    </w:rPr>
  </w:style>
  <w:style w:type="character" w:customStyle="1" w:styleId="18">
    <w:name w:val="am-datepicker-hour"/>
    <w:basedOn w:val="9"/>
    <w:uiPriority w:val="0"/>
  </w:style>
  <w:style w:type="character" w:customStyle="1" w:styleId="19">
    <w:name w:val="next"/>
    <w:basedOn w:val="9"/>
    <w:qFormat/>
    <w:uiPriority w:val="0"/>
    <w:rPr>
      <w:color w:val="999999"/>
      <w:shd w:val="clear" w:color="auto" w:fill="FFFFFF"/>
    </w:rPr>
  </w:style>
  <w:style w:type="character" w:customStyle="1" w:styleId="20">
    <w:name w:val="am-icon21"/>
    <w:basedOn w:val="9"/>
    <w:qFormat/>
    <w:uiPriority w:val="0"/>
    <w:rPr>
      <w:sz w:val="27"/>
      <w:szCs w:val="27"/>
    </w:rPr>
  </w:style>
  <w:style w:type="character" w:customStyle="1" w:styleId="21">
    <w:name w:val="button3"/>
    <w:basedOn w:val="9"/>
    <w:qFormat/>
    <w:uiPriority w:val="0"/>
  </w:style>
  <w:style w:type="character" w:customStyle="1" w:styleId="22">
    <w:name w:val="button1"/>
    <w:basedOn w:val="9"/>
    <w:qFormat/>
    <w:uiPriority w:val="0"/>
    <w:rPr>
      <w:shd w:val="clear" w:color="auto" w:fill="F5F5F5"/>
    </w:rPr>
  </w:style>
  <w:style w:type="character" w:customStyle="1" w:styleId="23">
    <w:name w:val="am-active19"/>
    <w:basedOn w:val="9"/>
    <w:qFormat/>
    <w:uiPriority w:val="0"/>
    <w:rPr>
      <w:color w:val="EB2B00"/>
    </w:rPr>
  </w:style>
  <w:style w:type="character" w:customStyle="1" w:styleId="24">
    <w:name w:val="am-datepicker-old3"/>
    <w:basedOn w:val="9"/>
    <w:qFormat/>
    <w:uiPriority w:val="0"/>
    <w:rPr>
      <w:color w:val="FFDBA4"/>
    </w:rPr>
  </w:style>
  <w:style w:type="character" w:customStyle="1" w:styleId="25">
    <w:name w:val="页眉 字符"/>
    <w:link w:val="3"/>
    <w:qFormat/>
    <w:uiPriority w:val="99"/>
    <w:rPr>
      <w:kern w:val="2"/>
      <w:sz w:val="18"/>
      <w:szCs w:val="18"/>
    </w:rPr>
  </w:style>
  <w:style w:type="character" w:customStyle="1" w:styleId="26">
    <w:name w:val="button2"/>
    <w:basedOn w:val="9"/>
    <w:qFormat/>
    <w:uiPriority w:val="0"/>
  </w:style>
  <w:style w:type="character" w:customStyle="1" w:styleId="27">
    <w:name w:val="button"/>
    <w:basedOn w:val="9"/>
    <w:uiPriority w:val="0"/>
    <w:rPr>
      <w:shd w:val="clear" w:color="auto" w:fill="F5F5F5"/>
    </w:rPr>
  </w:style>
  <w:style w:type="character" w:customStyle="1" w:styleId="28">
    <w:name w:val="hover41"/>
    <w:basedOn w:val="9"/>
    <w:qFormat/>
    <w:uiPriority w:val="0"/>
    <w:rPr>
      <w:shd w:val="clear" w:color="auto" w:fill="F0F0F0"/>
    </w:rPr>
  </w:style>
  <w:style w:type="character" w:customStyle="1" w:styleId="29">
    <w:name w:val="页脚 字符"/>
    <w:link w:val="2"/>
    <w:qFormat/>
    <w:uiPriority w:val="99"/>
    <w:rPr>
      <w:kern w:val="2"/>
      <w:sz w:val="18"/>
      <w:szCs w:val="18"/>
    </w:rPr>
  </w:style>
  <w:style w:type="character" w:customStyle="1" w:styleId="30">
    <w:name w:val="synr_font041"/>
    <w:basedOn w:val="9"/>
    <w:qFormat/>
    <w:uiPriority w:val="0"/>
    <w:rPr>
      <w:color w:val="575757"/>
      <w:sz w:val="18"/>
      <w:szCs w:val="18"/>
    </w:rPr>
  </w:style>
  <w:style w:type="character" w:customStyle="1" w:styleId="31">
    <w:name w:val="synr_font011"/>
    <w:basedOn w:val="9"/>
    <w:uiPriority w:val="0"/>
    <w:rPr>
      <w:color w:val="575757"/>
      <w:sz w:val="18"/>
      <w:szCs w:val="18"/>
    </w:rPr>
  </w:style>
  <w:style w:type="character" w:customStyle="1" w:styleId="32">
    <w:name w:val="am-disabled16"/>
    <w:basedOn w:val="9"/>
    <w:qFormat/>
    <w:uiPriority w:val="0"/>
    <w:rPr>
      <w:color w:val="999999"/>
      <w:shd w:val="clear" w:color="auto" w:fill="FAFAFA"/>
    </w:rPr>
  </w:style>
  <w:style w:type="character" w:customStyle="1" w:styleId="33">
    <w:name w:val="imgboder1"/>
    <w:basedOn w:val="9"/>
    <w:qFormat/>
    <w:uiPriority w:val="0"/>
    <w:rPr>
      <w:bdr w:val="single" w:color="C6C6C6" w:sz="12" w:space="0"/>
    </w:rPr>
  </w:style>
  <w:style w:type="character" w:customStyle="1" w:styleId="34">
    <w:name w:val="synr_font031"/>
    <w:basedOn w:val="9"/>
    <w:qFormat/>
    <w:uiPriority w:val="0"/>
    <w:rPr>
      <w:color w:val="BE6042"/>
      <w:sz w:val="18"/>
      <w:szCs w:val="18"/>
    </w:rPr>
  </w:style>
  <w:style w:type="character" w:customStyle="1" w:styleId="35">
    <w:name w:val="hover43"/>
    <w:basedOn w:val="9"/>
    <w:qFormat/>
    <w:uiPriority w:val="0"/>
    <w:rPr>
      <w:shd w:val="clear" w:color="auto" w:fill="F0F0F0"/>
    </w:rPr>
  </w:style>
  <w:style w:type="character" w:customStyle="1" w:styleId="36">
    <w:name w:val="am-active20"/>
    <w:basedOn w:val="9"/>
    <w:qFormat/>
    <w:uiPriority w:val="0"/>
    <w:rPr>
      <w:color w:val="E18800"/>
    </w:rPr>
  </w:style>
  <w:style w:type="character" w:customStyle="1" w:styleId="37">
    <w:name w:val="am-active18"/>
    <w:basedOn w:val="9"/>
    <w:uiPriority w:val="0"/>
    <w:rPr>
      <w:color w:val="047544"/>
    </w:rPr>
  </w:style>
  <w:style w:type="character" w:customStyle="1" w:styleId="38">
    <w:name w:val="am-datepicker-old"/>
    <w:basedOn w:val="9"/>
    <w:qFormat/>
    <w:uiPriority w:val="0"/>
    <w:rPr>
      <w:color w:val="91EAEE"/>
    </w:rPr>
  </w:style>
  <w:style w:type="character" w:customStyle="1" w:styleId="39">
    <w:name w:val="am-disabled9"/>
    <w:basedOn w:val="9"/>
    <w:qFormat/>
    <w:uiPriority w:val="0"/>
    <w:rPr>
      <w:color w:val="999999"/>
      <w:shd w:val="clear" w:color="auto" w:fill="FAFAFA"/>
    </w:rPr>
  </w:style>
  <w:style w:type="character" w:customStyle="1" w:styleId="40">
    <w:name w:val="am-datepicker-old2"/>
    <w:basedOn w:val="9"/>
    <w:qFormat/>
    <w:uiPriority w:val="0"/>
    <w:rPr>
      <w:color w:val="FFBDAE"/>
    </w:rPr>
  </w:style>
  <w:style w:type="character" w:customStyle="1" w:styleId="41">
    <w:name w:val="am-datepicker-old1"/>
    <w:basedOn w:val="9"/>
    <w:qFormat/>
    <w:uiPriority w:val="0"/>
    <w:rPr>
      <w:color w:val="50EBA8"/>
    </w:rPr>
  </w:style>
  <w:style w:type="character" w:customStyle="1" w:styleId="42">
    <w:name w:val="am-icon22"/>
    <w:basedOn w:val="9"/>
    <w:qFormat/>
    <w:uiPriority w:val="0"/>
    <w:rPr>
      <w:sz w:val="27"/>
      <w:szCs w:val="27"/>
    </w:rPr>
  </w:style>
  <w:style w:type="character" w:customStyle="1" w:styleId="43">
    <w:name w:val="prev"/>
    <w:basedOn w:val="9"/>
    <w:qFormat/>
    <w:uiPriority w:val="0"/>
    <w:rPr>
      <w:color w:val="999999"/>
      <w:shd w:val="clear" w:color="auto" w:fill="FFFFFF"/>
    </w:rPr>
  </w:style>
  <w:style w:type="character" w:customStyle="1" w:styleId="44">
    <w:name w:val="hover42"/>
    <w:basedOn w:val="9"/>
    <w:qFormat/>
    <w:uiPriority w:val="0"/>
    <w:rPr>
      <w:color w:val="FFFFFF"/>
      <w:shd w:val="clear" w:color="auto" w:fill="777777"/>
    </w:rPr>
  </w:style>
  <w:style w:type="character" w:customStyle="1" w:styleId="45">
    <w:name w:val="am-active17"/>
    <w:basedOn w:val="9"/>
    <w:qFormat/>
    <w:uiPriority w:val="0"/>
    <w:rPr>
      <w:color w:val="0BABB2"/>
      <w:shd w:val="clear" w:color="auto" w:fill="F0F0F0"/>
    </w:rPr>
  </w:style>
  <w:style w:type="character" w:customStyle="1" w:styleId="46">
    <w:name w:val="am-icon23"/>
    <w:basedOn w:val="9"/>
    <w:qFormat/>
    <w:uiPriority w:val="0"/>
    <w:rPr>
      <w:sz w:val="27"/>
      <w:szCs w:val="27"/>
    </w:rPr>
  </w:style>
  <w:style w:type="character" w:customStyle="1" w:styleId="47">
    <w:name w:val="标题 字符"/>
    <w:basedOn w:val="9"/>
    <w:link w:val="6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8">
    <w:name w:val="副标题 字符"/>
    <w:basedOn w:val="9"/>
    <w:link w:val="4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9">
    <w:name w:val="No Spacing"/>
    <w:link w:val="50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0">
    <w:name w:val="无间隔 字符"/>
    <w:basedOn w:val="9"/>
    <w:link w:val="49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5</Pages>
  <Words>1304</Words>
  <Characters>1882</Characters>
  <Lines>30</Lines>
  <Paragraphs>8</Paragraphs>
  <TotalTime>111</TotalTime>
  <ScaleCrop>false</ScaleCrop>
  <LinksUpToDate>false</LinksUpToDate>
  <CharactersWithSpaces>2023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2026-05-16T04:50:37Z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eyJoZGlkIjoiYjVmNWFhNDNkZDUwYmMxYjAyZTAwMjE1ZTY0MDEwMDgiLCJ1c2VySWQiOiI4Mjk1NzgzOTkifQ==</vt:lpwstr>
  </property>
</Properties>
</file>